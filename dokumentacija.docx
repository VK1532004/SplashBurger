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44382">
      <w:pPr>
        <w:pStyle w:val="7"/>
        <w:rPr>
          <w:i/>
          <w:color w:val="000000" w:themeColor="text1"/>
          <w:u w:val="single" w:color="000000"/>
          <w14:textFill>
            <w14:solidFill>
              <w14:schemeClr w14:val="tx1"/>
            </w14:solidFill>
          </w14:textFill>
        </w:rPr>
      </w:pPr>
      <w:r>
        <w:rPr>
          <w:rFonts w:eastAsia="Calibri"/>
          <w:color w:val="000000" w:themeColor="text1"/>
          <w14:textFill>
            <w14:solidFill>
              <w14:schemeClr w14:val="tx1"/>
            </w14:solidFill>
          </w14:textFill>
        </w:rPr>
        <w:t xml:space="preserve">PROJEKTNI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ZADATAK</w:t>
      </w:r>
    </w:p>
    <w:p w14:paraId="3422C4CB">
      <w:pPr>
        <w:spacing w:after="0" w:line="337" w:lineRule="auto"/>
        <w:ind w:left="2622" w:right="2615"/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default"/>
          <w:i/>
          <w:color w:val="000000" w:themeColor="text1"/>
          <w:sz w:val="40"/>
          <w:szCs w:val="40"/>
          <w:lang w:val="sr-Latn-RS"/>
          <w14:textFill>
            <w14:solidFill>
              <w14:schemeClr w14:val="tx1"/>
            </w14:solidFill>
          </w14:textFill>
        </w:rPr>
        <w:t>SplashBurger</w:t>
      </w:r>
      <w:r>
        <w:rPr>
          <w:i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Website</w:t>
      </w:r>
    </w:p>
    <w:p w14:paraId="47784B4C">
      <w:pPr>
        <w:spacing w:after="701"/>
        <w:ind w:left="197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457575" cy="345757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6542">
      <w:pPr>
        <w:ind w:left="0"/>
        <w:rPr>
          <w:rFonts w:hint="default"/>
          <w:color w:val="000000" w:themeColor="text1"/>
          <w:szCs w:val="24"/>
          <w:lang w:val="sr-Latn-R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  <w:t>Predmet: Web Programiranje 1</w:t>
      </w:r>
      <w:r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                                                   Student: </w:t>
      </w:r>
      <w:r>
        <w:rPr>
          <w:rFonts w:hint="default"/>
          <w:color w:val="000000" w:themeColor="text1"/>
          <w:szCs w:val="24"/>
          <w:lang w:val="sr-Latn-RS"/>
          <w14:textFill>
            <w14:solidFill>
              <w14:schemeClr w14:val="tx1"/>
            </w14:solidFill>
          </w14:textFill>
        </w:rPr>
        <w:t>Vladimir Krljić</w:t>
      </w:r>
    </w:p>
    <w:p w14:paraId="11F70D54">
      <w:pPr>
        <w:ind w:left="0"/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  <w:t>Predmetni Profesor</w:t>
      </w:r>
      <w:r>
        <w:rPr>
          <w:i/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Nenad Kojić                                                 Indeks Studenta: </w:t>
      </w:r>
      <w:r>
        <w:rPr>
          <w:rFonts w:hint="default"/>
          <w:color w:val="000000" w:themeColor="text1"/>
          <w:szCs w:val="24"/>
          <w:lang w:val="sr-Latn-RS"/>
          <w14:textFill>
            <w14:solidFill>
              <w14:schemeClr w14:val="tx1"/>
            </w14:solidFill>
          </w14:textFill>
        </w:rPr>
        <w:t>35</w:t>
      </w:r>
      <w:r>
        <w:rPr>
          <w:i/>
          <w:color w:val="000000" w:themeColor="text1"/>
          <w:szCs w:val="24"/>
          <w14:textFill>
            <w14:solidFill>
              <w14:schemeClr w14:val="tx1"/>
            </w14:solidFill>
          </w14:textFill>
        </w:rPr>
        <w:t>/24</w:t>
      </w:r>
    </w:p>
    <w:p w14:paraId="23AAE7F2">
      <w:pPr>
        <w:ind w:left="0"/>
        <w:rPr>
          <w:i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  <w:t>Predmetni Asistenti: Luka Lukić, Milena Čančarević</w:t>
      </w:r>
      <w:r>
        <w:rPr>
          <w:i/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         </w:t>
      </w:r>
    </w:p>
    <w:p w14:paraId="38923783">
      <w:pPr>
        <w:ind w:left="0"/>
        <w:rPr>
          <w:rFonts w:ascii="Calibri" w:hAnsi="Calibri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6DB727C1">
      <w:pPr>
        <w:ind w:left="0"/>
        <w:rPr>
          <w:rFonts w:ascii="Calibri" w:hAnsi="Calibri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17E2C5F8">
      <w:pPr>
        <w:ind w:left="0"/>
        <w:rPr>
          <w:rFonts w:ascii="Calibri" w:hAnsi="Calibri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09A90F05">
      <w:pPr>
        <w:ind w:left="0"/>
        <w:rPr>
          <w:rFonts w:ascii="Calibri" w:hAnsi="Calibri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731C4575">
      <w:pPr>
        <w:ind w:left="0"/>
        <w:rPr>
          <w:rFonts w:ascii="Calibri" w:hAnsi="Calibri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42AD115F">
      <w:pPr>
        <w:ind w:left="0"/>
        <w:rPr>
          <w:rFonts w:ascii="Calibri" w:hAnsi="Calibri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sdt>
      <w:sdtPr>
        <w:rPr>
          <w:rFonts w:ascii="Georgia" w:hAnsi="Georgia" w:eastAsia="Calibri" w:cs="Calibri"/>
          <w:color w:val="000000" w:themeColor="text1"/>
          <w:sz w:val="24"/>
          <w:szCs w:val="22"/>
          <w:lang w:val="en-GB" w:eastAsia="en-GB"/>
          <w14:textFill>
            <w14:solidFill>
              <w14:schemeClr w14:val="tx1"/>
            </w14:solidFill>
          </w14:textFill>
        </w:rPr>
        <w:id w:val="1308587062"/>
        <w:showingPlcHdr/>
        <w:docPartObj>
          <w:docPartGallery w:val="Table of Contents"/>
          <w:docPartUnique/>
        </w:docPartObj>
      </w:sdtPr>
      <w:sdtEndPr>
        <w:rPr>
          <w:rFonts w:ascii="Georgia" w:hAnsi="Georgia" w:eastAsia="Calibri" w:cs="Calibri"/>
          <w:b/>
          <w:bCs/>
          <w:color w:val="000000" w:themeColor="text1"/>
          <w:sz w:val="24"/>
          <w:szCs w:val="22"/>
          <w:lang w:val="en-GB" w:eastAsia="en-GB"/>
          <w14:textFill>
            <w14:solidFill>
              <w14:schemeClr w14:val="tx1"/>
            </w14:solidFill>
          </w14:textFill>
        </w:rPr>
      </w:sdtEndPr>
      <w:sdtContent>
        <w:p w14:paraId="2EF9D70F">
          <w:pP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cs="Calibri"/>
              <w:color w:val="000000" w:themeColor="text1"/>
              <w:sz w:val="24"/>
              <w:szCs w:val="22"/>
              <w:lang w:val="sr-Latn-RS" w:eastAsia="en-GB"/>
              <w14:textFill>
                <w14:solidFill>
                  <w14:schemeClr w14:val="tx1"/>
                </w14:solidFill>
              </w14:textFill>
            </w:rPr>
            <w:t xml:space="preserve">     </w:t>
          </w:r>
        </w:p>
      </w:sdtContent>
    </w:sdt>
    <w:p w14:paraId="044B36D6">
      <w:pPr>
        <w:pStyle w:val="2"/>
        <w:numPr>
          <w:ilvl w:val="0"/>
          <w:numId w:val="0"/>
        </w:numPr>
        <w:spacing w:after="262"/>
        <w:ind w:left="-5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CFE4D9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9F998F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0D4344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F0CDC1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78B2CFE">
      <w:pPr>
        <w:pStyle w:val="2"/>
        <w:numPr>
          <w:ilvl w:val="0"/>
          <w:numId w:val="0"/>
        </w:numPr>
        <w:spacing w:after="262"/>
        <w:ind w:left="-5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0AEFA6D">
      <w:pPr>
        <w:pStyle w:val="2"/>
        <w:numPr>
          <w:ilvl w:val="0"/>
          <w:numId w:val="0"/>
        </w:numPr>
        <w:spacing w:after="262"/>
        <w:ind w:left="-5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EC7391E">
      <w:pPr>
        <w:pStyle w:val="2"/>
        <w:numPr>
          <w:ilvl w:val="0"/>
          <w:numId w:val="0"/>
        </w:numPr>
        <w:spacing w:after="463" w:line="265" w:lineRule="auto"/>
        <w:rPr>
          <w:color w:val="000000" w:themeColor="text1"/>
          <w:sz w:val="30"/>
          <w14:textFill>
            <w14:solidFill>
              <w14:schemeClr w14:val="tx1"/>
            </w14:solidFill>
          </w14:textFill>
        </w:rPr>
      </w:pPr>
    </w:p>
    <w:p w14:paraId="343CA450">
      <w:pPr>
        <w:pStyle w:val="2"/>
        <w:numPr>
          <w:ilvl w:val="0"/>
          <w:numId w:val="0"/>
        </w:numPr>
        <w:spacing w:after="463" w:line="265" w:lineRule="auto"/>
        <w:rPr>
          <w:color w:val="000000" w:themeColor="text1"/>
          <w:sz w:val="30"/>
          <w14:textFill>
            <w14:solidFill>
              <w14:schemeClr w14:val="tx1"/>
            </w14:solidFill>
          </w14:textFill>
        </w:rPr>
      </w:pPr>
    </w:p>
    <w:p w14:paraId="4E7E565A">
      <w:pPr>
        <w:pStyle w:val="2"/>
        <w:numPr>
          <w:ilvl w:val="0"/>
          <w:numId w:val="0"/>
        </w:numPr>
        <w:spacing w:after="463" w:line="265" w:lineRule="auto"/>
        <w:rPr>
          <w:color w:val="000000" w:themeColor="text1"/>
          <w:sz w:val="30"/>
          <w14:textFill>
            <w14:solidFill>
              <w14:schemeClr w14:val="tx1"/>
            </w14:solidFill>
          </w14:textFill>
        </w:rPr>
      </w:pPr>
    </w:p>
    <w:p w14:paraId="07CDB74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C90D3CA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c218984580"/>
      <w:r>
        <w:rPr>
          <w:color w:val="000000" w:themeColor="text1"/>
          <w14:textFill>
            <w14:solidFill>
              <w14:schemeClr w14:val="tx1"/>
            </w14:solidFill>
          </w14:textFill>
        </w:rPr>
        <w:t>Uvo</w:t>
      </w:r>
      <w:bookmarkEnd w:id="0"/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t>d</w:t>
      </w:r>
    </w:p>
    <w:p w14:paraId="3B8BB8CF">
      <w:pP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</w:p>
    <w:p w14:paraId="2F22E74E">
      <w:pP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</w:p>
    <w:p w14:paraId="0FCB08CE">
      <w:pP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</w:p>
    <w:p w14:paraId="5F84D5EB">
      <w:pPr>
        <w:pStyle w:val="3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218984581"/>
      <w:r>
        <w:rPr>
          <w:color w:val="000000" w:themeColor="text1"/>
          <w14:textFill>
            <w14:solidFill>
              <w14:schemeClr w14:val="tx1"/>
            </w14:solidFill>
          </w14:textFill>
        </w:rPr>
        <w:t>Korišćeni Programski jezici</w:t>
      </w:r>
      <w:bookmarkEnd w:id="1"/>
    </w:p>
    <w:p w14:paraId="3145A02E">
      <w:pP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Za kreiranje sajta korišćeni su: </w:t>
      </w:r>
      <w:r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HTML, CSS, JavaScript</w:t>
      </w:r>
    </w:p>
    <w:p w14:paraId="0F5833D3">
      <w:pP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Radi bržeg dizajna korišćen framework:</w:t>
      </w:r>
      <w:r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Boostrap</w:t>
      </w:r>
    </w:p>
    <w:p w14:paraId="2F10BE8A">
      <w:pPr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Okruženje u kojem je projekat napravljen: </w:t>
      </w:r>
      <w:r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Visual Studio Code</w:t>
      </w:r>
    </w:p>
    <w:p w14:paraId="32F631E7">
      <w:pPr>
        <w:pStyle w:val="3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218984582"/>
      <w:r>
        <w:rPr>
          <w:color w:val="000000" w:themeColor="text1"/>
          <w14:textFill>
            <w14:solidFill>
              <w14:schemeClr w14:val="tx1"/>
            </w14:solidFill>
          </w14:textFill>
        </w:rPr>
        <w:t>Funkcionalnosti</w:t>
      </w:r>
      <w:bookmarkEnd w:id="2"/>
    </w:p>
    <w:p w14:paraId="22A88455">
      <w:pP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t>Na glavnoj stranici :</w:t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t>- Smooth scroll animacija</w:t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t>- Dinamčki generisana galerija sa filterom</w:t>
      </w:r>
    </w:p>
    <w:p w14:paraId="052E34DF">
      <w:pPr>
        <w:ind w:left="720" w:leftChars="0" w:firstLine="720" w:firstLineChars="0"/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t>- Klikom na strelice prosirenje teksta</w:t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t>- Carousel sa recenzijama</w:t>
      </w:r>
    </w:p>
    <w:p w14:paraId="05BA29B6">
      <w:pP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t>Rezervacije:</w:t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t>- Validacija forme sa prikazom greške na svakom zasebnom polju i animacijom uspešnog ispunjavanja forme</w:t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br w:type="textWrapping"/>
      </w:r>
    </w:p>
    <w:p w14:paraId="08D86764">
      <w:pP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t>O nama :</w:t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t>- dugme za preuzimanje zipovanog fajla</w:t>
      </w:r>
    </w:p>
    <w:p w14:paraId="0C7A4E1B">
      <w:pPr>
        <w:rPr>
          <w:rFonts w:hint="default"/>
          <w:color w:val="000000" w:themeColor="text1"/>
          <w:sz w:val="40"/>
          <w:szCs w:val="40"/>
          <w:lang w:val="sr-Latn-R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t>-dugme za preuzimanje dokumentacije</w:t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color w:val="000000" w:themeColor="text1"/>
          <w:sz w:val="32"/>
          <w:szCs w:val="32"/>
          <w:lang w:val="sr-Latn-RS"/>
          <w14:textFill>
            <w14:solidFill>
              <w14:schemeClr w14:val="tx1"/>
            </w14:solidFill>
          </w14:textFill>
        </w:rPr>
        <w:tab/>
      </w:r>
    </w:p>
    <w:p w14:paraId="7FD993CC">
      <w:pPr>
        <w:pStyle w:val="3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_Toc218984583"/>
      <w:r>
        <w:rPr>
          <w:color w:val="000000" w:themeColor="text1"/>
          <w14:textFill>
            <w14:solidFill>
              <w14:schemeClr w14:val="tx1"/>
            </w14:solidFill>
          </w14:textFill>
        </w:rPr>
        <w:t>Template</w:t>
      </w:r>
      <w:bookmarkEnd w:id="3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5FAA1A0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https://themewagon.github.io/feane/index.html</w:t>
      </w:r>
    </w:p>
    <w:p w14:paraId="24842FD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9182A20">
      <w:pPr>
        <w:pStyle w:val="2"/>
        <w:numPr>
          <w:ilvl w:val="0"/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_Toc218984584"/>
    </w:p>
    <w:p w14:paraId="15B442BB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Organizacija</w:t>
      </w:r>
      <w:bookmarkEnd w:id="4"/>
      <w:bookmarkStart w:id="5" w:name="_Toc218984585"/>
    </w:p>
    <w:p w14:paraId="26C2B7B1">
      <w:pPr>
        <w:pStyle w:val="3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Organizaciona šema</w:t>
      </w:r>
      <w:bookmarkEnd w:id="5"/>
    </w:p>
    <w:p w14:paraId="69D2AEA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2555240</wp:posOffset>
                </wp:positionH>
                <wp:positionV relativeFrom="paragraph">
                  <wp:posOffset>220345</wp:posOffset>
                </wp:positionV>
                <wp:extent cx="2771775" cy="838200"/>
                <wp:effectExtent l="6350" t="6350" r="22225" b="1270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69640" y="3641725"/>
                          <a:ext cx="2771775" cy="83820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01.2pt;margin-top:17.35pt;height:66pt;width:218.25pt;z-index:251659264;v-text-anchor:middle;mso-width-relative:page;mso-height-relative:page;" filled="f" stroked="t" coordsize="21600,21600" arcsize="0.166666666666667" o:gfxdata="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lpVe+2AAAAAoBAAAPAAAAAAAAAAEAIAAAACIAAABkcnMv&#10;ZG93bnJldi54bWxQSwECFAAUAAAACACHTuJA8MGvoHUCAADnBAAADgAAAAAAAAABACAAAAAnAQAA&#10;ZHJzL2Uyb0RvYy54bWxQSwUGAAAAAAYABgBZAQAADgYAAAAA&#10;">
                <v:fill on="f" focussize="0,0"/>
                <v:stroke weight="1.5pt" color="#4472C4 [3204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4C6359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989CF0E">
      <w:pP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Index.html</w:t>
      </w:r>
    </w:p>
    <w:p w14:paraId="19A9D26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26C45D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5222240</wp:posOffset>
                </wp:positionH>
                <wp:positionV relativeFrom="paragraph">
                  <wp:posOffset>47625</wp:posOffset>
                </wp:positionV>
                <wp:extent cx="571500" cy="323850"/>
                <wp:effectExtent l="3175" t="5715" r="15875" b="1333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136640" y="4622800"/>
                          <a:ext cx="571500" cy="323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11.2pt;margin-top:3.75pt;height:25.5pt;width:45pt;z-index:251663360;mso-width-relative:page;mso-height-relative:page;" filled="f" stroked="t" coordsize="21600,21600" o:gfxdata="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7pgEI1QAAAAgBAAAPAAAAAAAAAAEAIAAAACIAAABkcnMvZG93bnJldi54&#10;bWxQSwECFAAUAAAACACHTuJApVNg+f0BAADyAwAADgAAAAAAAAABACAAAAAkAQAAZHJzL2Uyb0Rv&#10;Yy54bWxQSwUGAAAAAAYABgBZAQAAkwUAAAAA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133350</wp:posOffset>
                </wp:positionV>
                <wp:extent cx="619125" cy="342900"/>
                <wp:effectExtent l="0" t="5715" r="9525" b="1333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021965" y="4708525"/>
                          <a:ext cx="619125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65.95pt;margin-top:10.5pt;height:27pt;width:48.75pt;z-index:251662336;mso-width-relative:page;mso-height-relative:page;" filled="f" stroked="t" coordsize="21600,21600" o:gfxdata="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ZeGDq2QAAAAkBAAAPAAAAAAAAAAEAIAAAACIA&#10;AABkcnMvZG93bnJldi54bWxQSwECFAAUAAAACACHTuJA6T7zIggCAAD8AwAADgAAAAAAAAABACAA&#10;AAAoAQAAZHJzL2Uyb0RvYy54bWxQSwUGAAAAAAYABgBZAQAAogUAAAAA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8404F5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5574665</wp:posOffset>
                </wp:positionH>
                <wp:positionV relativeFrom="paragraph">
                  <wp:posOffset>244475</wp:posOffset>
                </wp:positionV>
                <wp:extent cx="2790825" cy="1009650"/>
                <wp:effectExtent l="6350" t="6350" r="22225" b="1270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22365" y="5184775"/>
                          <a:ext cx="2790825" cy="100965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38.95pt;margin-top:19.25pt;height:79.5pt;width:219.75pt;z-index:251661312;v-text-anchor:middle;mso-width-relative:page;mso-height-relative:page;" filled="f" stroked="t" coordsize="21600,21600" arcsize="0.166666666666667" o:gfxdata="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/lRbo2QAAAAsBAAAPAAAAAAAAAAEAIAAAACIAAABk&#10;cnMvZG93bnJldi54bWxQSwECFAAUAAAACACHTuJA5u3jY3cCAADoBAAADgAAAAAAAAABACAAAAAo&#10;AQAAZHJzL2Uyb0RvYy54bWxQSwUGAAAAAAYABgBZAQAAEQYAAAAA&#10;">
                <v:fill on="f" focussize="0,0"/>
                <v:stroke weight="1.5pt" color="#4472C4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-73660</wp:posOffset>
                </wp:positionH>
                <wp:positionV relativeFrom="paragraph">
                  <wp:posOffset>282575</wp:posOffset>
                </wp:positionV>
                <wp:extent cx="2190750" cy="933450"/>
                <wp:effectExtent l="6350" t="6350" r="12700" b="1270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0740" y="5146675"/>
                          <a:ext cx="2190750" cy="93345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.8pt;margin-top:22.25pt;height:73.5pt;width:172.5pt;z-index:251660288;v-text-anchor:middle;mso-width-relative:page;mso-height-relative:page;" filled="f" stroked="t" coordsize="21600,21600" arcsize="0.166666666666667" o:gfxdata="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KGi752QAAAAoBAAAPAAAAAAAAAAEAIAAAACIAAABkcnMv&#10;ZG93bnJldi54bWxQSwECFAAUAAAACACHTuJA2tnK03QCAADmBAAADgAAAAAAAAABACAAAAAoAQAA&#10;ZHJzL2Uyb0RvYy54bWxQSwUGAAAAAAYABgBZAQAADgYAAAAA&#10;">
                <v:fill on="f" focussize="0,0"/>
                <v:stroke weight="1.5pt" color="#4472C4 [3204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6D6A5D9">
      <w:pPr>
        <w:ind w:left="0" w:leftChars="0" w:firstLine="480" w:firstLineChars="200"/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</w:p>
    <w:p w14:paraId="0C986BC6">
      <w:pPr>
        <w:ind w:left="0" w:leftChars="0" w:firstLine="720" w:firstLineChars="300"/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t>O nama.html                                                                                                                                      Rezervacije.html</w:t>
      </w:r>
    </w:p>
    <w:p w14:paraId="0D0013E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1E101D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F5EE4E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E2977E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1C3131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A614BC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4E4A809">
      <w:pPr>
        <w:pStyle w:val="3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_Toc218984586"/>
      <w:r>
        <w:rPr>
          <w:color w:val="000000" w:themeColor="text1"/>
          <w14:textFill>
            <w14:solidFill>
              <w14:schemeClr w14:val="tx1"/>
            </w14:solidFill>
          </w14:textFill>
        </w:rPr>
        <w:t>Mapa sajta</w:t>
      </w:r>
      <w:bookmarkEnd w:id="6"/>
    </w:p>
    <w:p w14:paraId="04C36E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&lt;?xml version="1.0" encoding="UTF-8"?&gt;</w:t>
      </w:r>
    </w:p>
    <w:p w14:paraId="1F93DF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&lt;urlset xmlns="http://www.sitemaps.org/schemas/sitemap/0.9"&gt;</w:t>
      </w:r>
    </w:p>
    <w:p w14:paraId="1E46B5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&lt;url&gt;</w:t>
      </w:r>
    </w:p>
    <w:p w14:paraId="257FF6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&lt;loc&gt;https://vk1532004.github.io/SplashBurger/index.html&lt;/loc&gt;</w:t>
      </w:r>
    </w:p>
    <w:p w14:paraId="39BCEA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&lt;lastmod&gt;2026-01-11&lt;/lastmod&gt;</w:t>
      </w:r>
    </w:p>
    <w:p w14:paraId="45D40B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&lt;changefreq&gt;weekly&lt;/changefreq&gt;</w:t>
      </w:r>
    </w:p>
    <w:p w14:paraId="4102EA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&lt;priority&gt;1.0&lt;/priority&gt;</w:t>
      </w:r>
    </w:p>
    <w:p w14:paraId="0ECC29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&lt;/url&gt;</w:t>
      </w:r>
    </w:p>
    <w:p w14:paraId="26B3D5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</w:t>
      </w:r>
    </w:p>
    <w:p w14:paraId="352B4A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&lt;url&gt;</w:t>
      </w:r>
    </w:p>
    <w:p w14:paraId="415045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&lt;loc&gt;https://vk1532004.github.io/SplashBurger/about.html&lt;/loc&gt;</w:t>
      </w:r>
    </w:p>
    <w:p w14:paraId="6F45ED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&lt;lastmod&gt;2026-01-11&lt;/lastmod&gt;</w:t>
      </w:r>
    </w:p>
    <w:p w14:paraId="0223C4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&lt;changefreq&gt;monthly&lt;/changefreq&gt;</w:t>
      </w:r>
    </w:p>
    <w:p w14:paraId="203E32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&lt;priority&gt;0.8&lt;/priority&gt;</w:t>
      </w:r>
    </w:p>
    <w:p w14:paraId="0EFEAC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&lt;/url&gt;</w:t>
      </w:r>
    </w:p>
    <w:p w14:paraId="672091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</w:t>
      </w:r>
    </w:p>
    <w:p w14:paraId="60EDDE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&lt;url&gt;</w:t>
      </w:r>
    </w:p>
    <w:p w14:paraId="57FE68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&lt;loc&gt;https://vk1532004.github.io/SplashBurger/rezervacija.html&lt;/loc&gt;</w:t>
      </w:r>
    </w:p>
    <w:p w14:paraId="704879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&lt;lastmod&gt;2026-01-11&lt;/lastmod&gt;</w:t>
      </w:r>
    </w:p>
    <w:p w14:paraId="14FB89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&lt;changefreq&gt;monthly&lt;/changefreq&gt;</w:t>
      </w:r>
    </w:p>
    <w:p w14:paraId="5F287E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&lt;priority&gt;0.9&lt;/priority&gt;</w:t>
      </w:r>
    </w:p>
    <w:p w14:paraId="363934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&lt;/url&gt;</w:t>
      </w:r>
    </w:p>
    <w:p w14:paraId="5C650C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&lt;/urlset&gt;</w:t>
      </w:r>
    </w:p>
    <w:p w14:paraId="415E5FF5">
      <w:pPr>
        <w:ind w:left="0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54ED172">
      <w:pPr>
        <w:ind w:left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792A4B9">
      <w:pPr>
        <w:ind w:left="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User-agent: *</w:t>
      </w:r>
    </w:p>
    <w:p w14:paraId="460CAC3C">
      <w:pPr>
        <w:ind w:left="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Allow: /</w:t>
      </w:r>
    </w:p>
    <w:p w14:paraId="4051C912">
      <w:pPr>
        <w:ind w:left="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50E9FA">
      <w:pPr>
        <w:ind w:left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Sitemap: https://vk1532004.github.io/SplashBurger/sitemap.xml</w:t>
      </w:r>
    </w:p>
    <w:p w14:paraId="2F297410">
      <w:pPr>
        <w:pStyle w:val="3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218984587"/>
      <w:r>
        <w:rPr>
          <w:color w:val="000000" w:themeColor="text1"/>
          <w14:textFill>
            <w14:solidFill>
              <w14:schemeClr w14:val="tx1"/>
            </w14:solidFill>
          </w14:textFill>
        </w:rPr>
        <w:t>Slike stranica i opisi funkcionalnosti</w:t>
      </w:r>
      <w:bookmarkEnd w:id="7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445118A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9CBDFB0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t>Glavna stranica</w:t>
      </w:r>
    </w:p>
    <w:p w14:paraId="6A8515AC">
      <w:pP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t>Na njoj se nalazi meni, rezencija, osnovne stvari</w:t>
      </w:r>
    </w:p>
    <w:p w14:paraId="4BEE1F8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15FF73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F16CB84">
      <w:pP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8851265" cy="4232275"/>
            <wp:effectExtent l="0" t="0" r="6985" b="15875"/>
            <wp:docPr id="9" name="Picture 9" descr="glavn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lavna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9302">
      <w:pPr>
        <w:ind w:left="0" w:leftChars="0" w:firstLine="0" w:firstLineChars="0"/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tab/>
      </w:r>
    </w:p>
    <w:p w14:paraId="6FBA69BB">
      <w:pPr>
        <w:ind w:left="0" w:leftChars="0" w:firstLine="0" w:firstLineChars="0"/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</w:p>
    <w:p w14:paraId="1AC2825E">
      <w:pPr>
        <w:ind w:left="0" w:leftChars="0" w:firstLine="0" w:firstLineChars="0"/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</w:p>
    <w:p w14:paraId="0164C7CE">
      <w:pPr>
        <w:ind w:left="0" w:leftChars="0" w:firstLine="0" w:firstLineChars="0"/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8623300" cy="4222750"/>
            <wp:effectExtent l="0" t="0" r="6350" b="6350"/>
            <wp:docPr id="11" name="Picture 11" descr="glavn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lavna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233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F93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9E4A6B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A55B059">
      <w:r>
        <w:drawing>
          <wp:inline distT="0" distB="0" distL="114300" distR="114300">
            <wp:extent cx="8849995" cy="949960"/>
            <wp:effectExtent l="0" t="0" r="825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4999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7BC4E">
      <w:r>
        <w:drawing>
          <wp:inline distT="0" distB="0" distL="114300" distR="114300">
            <wp:extent cx="8847455" cy="2882900"/>
            <wp:effectExtent l="0" t="0" r="1079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4745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DCB6F"/>
    <w:p w14:paraId="79653632"/>
    <w:p w14:paraId="4F0257C6"/>
    <w:p w14:paraId="6ABF7BB6">
      <w:pP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8851265" cy="4130675"/>
            <wp:effectExtent l="0" t="0" r="6985" b="3175"/>
            <wp:docPr id="12" name="Picture 12" descr="glavn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lavna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947B">
      <w:pP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</w:p>
    <w:p w14:paraId="7C41207A">
      <w:pP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</w:p>
    <w:p w14:paraId="02AA78C9">
      <w:pP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8847455" cy="2282825"/>
            <wp:effectExtent l="0" t="0" r="10795" b="317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47455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9" w:name="_GoBack"/>
      <w:bookmarkEnd w:id="9"/>
    </w:p>
    <w:p w14:paraId="47649BFD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_Toc218984588"/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t>O nama</w:t>
      </w:r>
    </w:p>
    <w:p w14:paraId="2EE867E8">
      <w:pP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t>Na njoj se nalaze informacije o autoru i dugmad za skidanje zip fajla i dokumentacije</w:t>
      </w:r>
    </w:p>
    <w:p w14:paraId="7805AB6C">
      <w:pP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</w:p>
    <w:p w14:paraId="3157218D">
      <w:pP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8855710" cy="4365625"/>
            <wp:effectExtent l="0" t="0" r="2540" b="15875"/>
            <wp:docPr id="13" name="Picture 13" descr="onam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onama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557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0307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C7C4247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ED6F515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CCE120C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72D23C7">
      <w:pPr>
        <w:pStyle w:val="2"/>
        <w:numPr>
          <w:ilvl w:val="0"/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t xml:space="preserve">Rezervacije </w:t>
      </w:r>
    </w:p>
    <w:p w14:paraId="006AA6A5">
      <w:pP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t>Na njoj se nalazi mapa i forma za rezervaciju</w:t>
      </w:r>
    </w:p>
    <w:p w14:paraId="459386F3">
      <w:pP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8851265" cy="4218305"/>
            <wp:effectExtent l="0" t="0" r="6985" b="10795"/>
            <wp:docPr id="14" name="Picture 14" descr="re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rez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C21B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Kodo</w:t>
      </w:r>
      <w:bookmarkEnd w:id="8"/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t>vi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60D7E27B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DODATI JS</w:t>
      </w:r>
    </w:p>
    <w:p w14:paraId="68C91CA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DINAMICKI HEADER I FOOTER</w:t>
      </w:r>
    </w:p>
    <w:p w14:paraId="4D4118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$(document).ready(function() {</w:t>
      </w:r>
    </w:p>
    <w:p w14:paraId="1E4AC5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7FCB15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const stavkeMenija = [</w:t>
      </w:r>
    </w:p>
    <w:p w14:paraId="7A0A1F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{ naslov: "Početna", link: "index.html" },</w:t>
      </w:r>
    </w:p>
    <w:p w14:paraId="31FE66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{ naslov: "Meni", link: "#glavnimeni" },</w:t>
      </w:r>
    </w:p>
    <w:p w14:paraId="793FBE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{ naslov: "Recenzije", link: "#recenzija" },</w:t>
      </w:r>
    </w:p>
    <w:p w14:paraId="657E73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{ naslov: "O nama", link: "about.html" }</w:t>
      </w:r>
    </w:p>
    <w:p w14:paraId="4AB48E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];</w:t>
      </w:r>
    </w:p>
    <w:p w14:paraId="35DF5C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86653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</w:t>
      </w:r>
    </w:p>
    <w:p w14:paraId="767E05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function popuniHeader() {</w:t>
      </w:r>
    </w:p>
    <w:p w14:paraId="28AF04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const $headerUl = $('#glavna-navigacija'); </w:t>
      </w:r>
    </w:p>
    <w:p w14:paraId="70B40C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if ($headerUl.length) {</w:t>
      </w:r>
    </w:p>
    <w:p w14:paraId="4BD361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$headerUl.empty(); </w:t>
      </w:r>
    </w:p>
    <w:p w14:paraId="506141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7C1418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stavkeMenija.forEach((stavka, index) =&gt; {</w:t>
      </w:r>
    </w:p>
    <w:p w14:paraId="680D6F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</w:p>
    <w:p w14:paraId="612B47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const activeClass = (index === 0) ? "active" : "";</w:t>
      </w:r>
    </w:p>
    <w:p w14:paraId="23B267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2DF9FA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const liHtml = `</w:t>
      </w:r>
    </w:p>
    <w:p w14:paraId="6BD52E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&lt;li class="nav-item ${activeClass}"&gt;</w:t>
      </w:r>
    </w:p>
    <w:p w14:paraId="77731A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&lt;a class="nav-link" href="${stavka.link}"&gt;${stavka.naslov}&lt;/a&gt;</w:t>
      </w:r>
    </w:p>
    <w:p w14:paraId="5344E1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&lt;/li&gt;</w:t>
      </w:r>
    </w:p>
    <w:p w14:paraId="25007F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`;</w:t>
      </w:r>
    </w:p>
    <w:p w14:paraId="7728EA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$headerUl.append(liHtml);</w:t>
      </w:r>
    </w:p>
    <w:p w14:paraId="6B6609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});</w:t>
      </w:r>
    </w:p>
    <w:p w14:paraId="7CCABC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A2DD3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F600729">
      <w:pPr>
        <w:keepNext w:val="0"/>
        <w:keepLines w:val="0"/>
        <w:widowControl/>
        <w:suppressLineNumbers w:val="0"/>
        <w:jc w:val="left"/>
      </w:pPr>
    </w:p>
    <w:p w14:paraId="09D97B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7B2EBD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function popuniFooter() {</w:t>
      </w:r>
    </w:p>
    <w:p w14:paraId="2473C4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const $footerUl = $('#footer-navigacija');</w:t>
      </w:r>
    </w:p>
    <w:p w14:paraId="501C9C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if ($footerUl.length) {</w:t>
      </w:r>
    </w:p>
    <w:p w14:paraId="4627F8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$footerUl.empty();</w:t>
      </w:r>
    </w:p>
    <w:p w14:paraId="28698D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51F0F7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stavkeMenija.forEach(stavka =&gt; {</w:t>
      </w:r>
    </w:p>
    <w:p w14:paraId="0C3B81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const linkHtml = `</w:t>
      </w:r>
    </w:p>
    <w:p w14:paraId="4E231A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&lt;a href="${stavka.link}"&gt;</w:t>
      </w:r>
    </w:p>
    <w:p w14:paraId="264561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&lt;i class="fa fa-angle-right" aria-hidden="true"&gt;&lt;/i&gt;</w:t>
      </w:r>
    </w:p>
    <w:p w14:paraId="03C152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&lt;span&gt;${stavka.naslov}&lt;/span&gt;</w:t>
      </w:r>
    </w:p>
    <w:p w14:paraId="2FA6F4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&lt;/a&gt;</w:t>
      </w:r>
    </w:p>
    <w:p w14:paraId="7F75AA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`;</w:t>
      </w:r>
    </w:p>
    <w:p w14:paraId="6986EE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$footerUl.append(linkHtml);</w:t>
      </w:r>
    </w:p>
    <w:p w14:paraId="66FF6F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});</w:t>
      </w:r>
    </w:p>
    <w:p w14:paraId="1AE2B7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296E2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72018CA">
      <w:pPr>
        <w:keepNext w:val="0"/>
        <w:keepLines w:val="0"/>
        <w:widowControl/>
        <w:suppressLineNumbers w:val="0"/>
        <w:jc w:val="left"/>
      </w:pPr>
    </w:p>
    <w:p w14:paraId="5DBD31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7C0CF9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popuniHeader();</w:t>
      </w:r>
    </w:p>
    <w:p w14:paraId="3AE7CC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popuniFooter();</w:t>
      </w:r>
    </w:p>
    <w:p w14:paraId="2A0CCCA6">
      <w:pPr>
        <w:keepNext w:val="0"/>
        <w:keepLines w:val="0"/>
        <w:widowControl/>
        <w:suppressLineNumbers w:val="0"/>
        <w:jc w:val="left"/>
      </w:pPr>
    </w:p>
    <w:p w14:paraId="3B3E77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</w:t>
      </w:r>
    </w:p>
    <w:p w14:paraId="40CB3A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});</w:t>
      </w:r>
    </w:p>
    <w:p w14:paraId="0D2961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42AA8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2D5B0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78EFD1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CREATE ELEMENT</w:t>
      </w:r>
    </w:p>
    <w:p w14:paraId="012FE7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$(document).ready(function() {</w:t>
      </w:r>
    </w:p>
    <w:p w14:paraId="3C2107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function kreirajFeaturesSekciju() {</w:t>
      </w:r>
    </w:p>
    <w:p w14:paraId="24F045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BA964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const prednosti = [</w:t>
      </w:r>
    </w:p>
    <w:p w14:paraId="096B16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1F63FD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naslov: "Brza Dostava",</w:t>
      </w:r>
    </w:p>
    <w:p w14:paraId="64FC3C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tekst: "Vaša hrana stiže topla i sveža u rekordnom roku na vašu adresu.",</w:t>
      </w:r>
    </w:p>
    <w:p w14:paraId="05B993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ikona: "fa-truck"</w:t>
      </w:r>
    </w:p>
    <w:p w14:paraId="0A955A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},</w:t>
      </w:r>
    </w:p>
    <w:p w14:paraId="4807DB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38BBA1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naslov: "Sveži Sastojci",</w:t>
      </w:r>
    </w:p>
    <w:p w14:paraId="7F662E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tekst: "Koristimo isključivo domaće namirnice proverenog kvaliteta.",</w:t>
      </w:r>
    </w:p>
    <w:p w14:paraId="75562F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ikona: "fa-leaf"</w:t>
      </w:r>
    </w:p>
    <w:p w14:paraId="2E85B2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},</w:t>
      </w:r>
    </w:p>
    <w:p w14:paraId="1417F5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7D3AD6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naslov: "Vrhunski Kvalitet",</w:t>
      </w:r>
    </w:p>
    <w:p w14:paraId="5B33A5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tekst: "Naši kuvari pripremaju svako jelo sa posebnom pažnjom i ljubavlju.",</w:t>
      </w:r>
    </w:p>
    <w:p w14:paraId="461D37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ikona: "fa-star"</w:t>
      </w:r>
    </w:p>
    <w:p w14:paraId="6A85AC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067A8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];</w:t>
      </w:r>
    </w:p>
    <w:p w14:paraId="6F71E6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3CE20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</w:p>
    <w:p w14:paraId="4B053E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const section = document.createElement('section');</w:t>
      </w:r>
    </w:p>
    <w:p w14:paraId="4D9CF4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section.className = 'why_section layout_padding';</w:t>
      </w:r>
    </w:p>
    <w:p w14:paraId="5861A0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section.style.backgroundColor = '#f1f2f3';</w:t>
      </w:r>
    </w:p>
    <w:p w14:paraId="572F41E1">
      <w:pPr>
        <w:keepNext w:val="0"/>
        <w:keepLines w:val="0"/>
        <w:widowControl/>
        <w:suppressLineNumbers w:val="0"/>
        <w:jc w:val="left"/>
      </w:pPr>
    </w:p>
    <w:p w14:paraId="7B050D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</w:t>
      </w:r>
    </w:p>
    <w:p w14:paraId="106BD5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const container = document.createElement('div');</w:t>
      </w:r>
    </w:p>
    <w:p w14:paraId="32C0C8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container.className = 'container';</w:t>
      </w:r>
    </w:p>
    <w:p w14:paraId="46A18E34">
      <w:pPr>
        <w:keepNext w:val="0"/>
        <w:keepLines w:val="0"/>
        <w:widowControl/>
        <w:suppressLineNumbers w:val="0"/>
        <w:jc w:val="left"/>
      </w:pPr>
    </w:p>
    <w:p w14:paraId="7FBDD5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CF5CB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const headingBox = document.createElement('div');</w:t>
      </w:r>
    </w:p>
    <w:p w14:paraId="481466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headingBox.className = 'heading_container heading_center';</w:t>
      </w:r>
    </w:p>
    <w:p w14:paraId="0305EB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headingBox.style.marginBottom = '45px';</w:t>
      </w:r>
    </w:p>
    <w:p w14:paraId="300F4566">
      <w:pPr>
        <w:keepNext w:val="0"/>
        <w:keepLines w:val="0"/>
        <w:widowControl/>
        <w:suppressLineNumbers w:val="0"/>
        <w:jc w:val="left"/>
      </w:pPr>
    </w:p>
    <w:p w14:paraId="15B7CF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const h2 = document.createElement('h2');</w:t>
      </w:r>
    </w:p>
    <w:p w14:paraId="27939E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h2.innerText = 'Zašto Izabrati Nas?';</w:t>
      </w:r>
    </w:p>
    <w:p w14:paraId="41D198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headingBox.appendChild(h2);</w:t>
      </w:r>
    </w:p>
    <w:p w14:paraId="5DAA70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container.appendChild(headingBox);</w:t>
      </w:r>
    </w:p>
    <w:p w14:paraId="4C8B1C87">
      <w:pPr>
        <w:keepNext w:val="0"/>
        <w:keepLines w:val="0"/>
        <w:widowControl/>
        <w:suppressLineNumbers w:val="0"/>
        <w:jc w:val="left"/>
      </w:pPr>
    </w:p>
    <w:p w14:paraId="215828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B58CA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const row = document.createElement('div');</w:t>
      </w:r>
    </w:p>
    <w:p w14:paraId="09A74B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row.className = 'row';</w:t>
      </w:r>
    </w:p>
    <w:p w14:paraId="42F30DB7">
      <w:pPr>
        <w:keepNext w:val="0"/>
        <w:keepLines w:val="0"/>
        <w:widowControl/>
        <w:suppressLineNumbers w:val="0"/>
        <w:jc w:val="left"/>
      </w:pPr>
    </w:p>
    <w:p w14:paraId="5CEAD7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</w:t>
      </w:r>
    </w:p>
    <w:p w14:paraId="429A4F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prednosti.forEach(stavka =&gt; {</w:t>
      </w:r>
    </w:p>
    <w:p w14:paraId="2600C3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const col = document.createElement('div');</w:t>
      </w:r>
    </w:p>
    <w:p w14:paraId="1B49B2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col.className = 'col-md-4';</w:t>
      </w:r>
    </w:p>
    <w:p w14:paraId="4D459B18">
      <w:pPr>
        <w:keepNext w:val="0"/>
        <w:keepLines w:val="0"/>
        <w:widowControl/>
        <w:suppressLineNumbers w:val="0"/>
        <w:jc w:val="left"/>
      </w:pPr>
    </w:p>
    <w:p w14:paraId="7096A3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const box = document.createElement('div');</w:t>
      </w:r>
    </w:p>
    <w:p w14:paraId="3BF93A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box.className = 'box';</w:t>
      </w:r>
    </w:p>
    <w:p w14:paraId="3AF45E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box.style.textAlign = 'center';</w:t>
      </w:r>
    </w:p>
    <w:p w14:paraId="7A344F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box.style.padding = '30px';</w:t>
      </w:r>
    </w:p>
    <w:p w14:paraId="1C979A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box.style.background = '#ffffff';</w:t>
      </w:r>
    </w:p>
    <w:p w14:paraId="356216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box.style.borderRadius = '10px';</w:t>
      </w:r>
    </w:p>
    <w:p w14:paraId="0B3A34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box.style.boxShadow = '0 5px 15px rgba(0,0,0,0.05)';</w:t>
      </w:r>
    </w:p>
    <w:p w14:paraId="2DC1D9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box.style.transition = 'all 0.3s';</w:t>
      </w:r>
    </w:p>
    <w:p w14:paraId="17C849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box.style.marginBottom = '20px';</w:t>
      </w:r>
    </w:p>
    <w:p w14:paraId="3A819F81">
      <w:pPr>
        <w:keepNext w:val="0"/>
        <w:keepLines w:val="0"/>
        <w:widowControl/>
        <w:suppressLineNumbers w:val="0"/>
        <w:jc w:val="left"/>
      </w:pPr>
    </w:p>
    <w:p w14:paraId="2B0CEA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58D929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box.onmouseover = () =&gt; { box.style.transform = 'translateY(-10px)'; box.style.borderColor = '#ffbe33'; };</w:t>
      </w:r>
    </w:p>
    <w:p w14:paraId="078497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box.onmouseout = () =&gt; { box.style.transform = 'translateY(0)'; };</w:t>
      </w:r>
    </w:p>
    <w:p w14:paraId="0D2AD311">
      <w:pPr>
        <w:keepNext w:val="0"/>
        <w:keepLines w:val="0"/>
        <w:widowControl/>
        <w:suppressLineNumbers w:val="0"/>
        <w:jc w:val="left"/>
      </w:pPr>
    </w:p>
    <w:p w14:paraId="68B8D3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const imgBox = document.createElement('div');</w:t>
      </w:r>
    </w:p>
    <w:p w14:paraId="0D3907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imgBox.className = 'img-box';</w:t>
      </w:r>
    </w:p>
    <w:p w14:paraId="345AD1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imgBox.style.fontSize = '45px';</w:t>
      </w:r>
    </w:p>
    <w:p w14:paraId="529B55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imgBox.style.color = '#222831';</w:t>
      </w:r>
    </w:p>
    <w:p w14:paraId="5B8207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imgBox.style.marginBottom = '15px';</w:t>
      </w:r>
    </w:p>
    <w:p w14:paraId="5B55B5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553959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const i = document.createElement('i');</w:t>
      </w:r>
    </w:p>
    <w:p w14:paraId="720265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i.className = `fa ${stavka.ikona}`;</w:t>
      </w:r>
    </w:p>
    <w:p w14:paraId="5F06AD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imgBox.appendChild(i);</w:t>
      </w:r>
    </w:p>
    <w:p w14:paraId="7A9E65B4">
      <w:pPr>
        <w:keepNext w:val="0"/>
        <w:keepLines w:val="0"/>
        <w:widowControl/>
        <w:suppressLineNumbers w:val="0"/>
        <w:jc w:val="left"/>
      </w:pPr>
    </w:p>
    <w:p w14:paraId="28D02A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const detailBox = document.createElement('div');</w:t>
      </w:r>
    </w:p>
    <w:p w14:paraId="7F0088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detailBox.className = 'detail-box';</w:t>
      </w:r>
    </w:p>
    <w:p w14:paraId="77A8979E">
      <w:pPr>
        <w:keepNext w:val="0"/>
        <w:keepLines w:val="0"/>
        <w:widowControl/>
        <w:suppressLineNumbers w:val="0"/>
        <w:jc w:val="left"/>
      </w:pPr>
    </w:p>
    <w:p w14:paraId="4573E7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const h5 = document.createElement('h5');</w:t>
      </w:r>
    </w:p>
    <w:p w14:paraId="6E0FD0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h5.innerText = stavka.naslov;</w:t>
      </w:r>
    </w:p>
    <w:p w14:paraId="702911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h5.style.fontWeight = 'bold';</w:t>
      </w:r>
    </w:p>
    <w:p w14:paraId="21A24C63">
      <w:pPr>
        <w:keepNext w:val="0"/>
        <w:keepLines w:val="0"/>
        <w:widowControl/>
        <w:suppressLineNumbers w:val="0"/>
        <w:jc w:val="left"/>
      </w:pPr>
    </w:p>
    <w:p w14:paraId="5E25B3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const p = document.createElement('p');</w:t>
      </w:r>
    </w:p>
    <w:p w14:paraId="56AA31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p.innerText = stavka.tekst;</w:t>
      </w:r>
    </w:p>
    <w:p w14:paraId="07E39ABF">
      <w:pPr>
        <w:keepNext w:val="0"/>
        <w:keepLines w:val="0"/>
        <w:widowControl/>
        <w:suppressLineNumbers w:val="0"/>
        <w:jc w:val="left"/>
      </w:pPr>
    </w:p>
    <w:p w14:paraId="64AB99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detailBox.appendChild(h5);</w:t>
      </w:r>
    </w:p>
    <w:p w14:paraId="5E26AE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detailBox.appendChild(p);</w:t>
      </w:r>
    </w:p>
    <w:p w14:paraId="0CEF74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box.appendChild(imgBox);</w:t>
      </w:r>
    </w:p>
    <w:p w14:paraId="0D4341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box.appendChild(detailBox);</w:t>
      </w:r>
    </w:p>
    <w:p w14:paraId="555432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col.appendChild(box);</w:t>
      </w:r>
    </w:p>
    <w:p w14:paraId="1AFF6D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row.appendChild(col);</w:t>
      </w:r>
    </w:p>
    <w:p w14:paraId="3B3C2D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});</w:t>
      </w:r>
    </w:p>
    <w:p w14:paraId="0B092D01">
      <w:pPr>
        <w:keepNext w:val="0"/>
        <w:keepLines w:val="0"/>
        <w:widowControl/>
        <w:suppressLineNumbers w:val="0"/>
        <w:jc w:val="left"/>
      </w:pPr>
    </w:p>
    <w:p w14:paraId="39915A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container.appendChild(row);</w:t>
      </w:r>
    </w:p>
    <w:p w14:paraId="028DD0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section.appendChild(container);</w:t>
      </w:r>
    </w:p>
    <w:p w14:paraId="44B706ED">
      <w:pPr>
        <w:keepNext w:val="0"/>
        <w:keepLines w:val="0"/>
        <w:widowControl/>
        <w:suppressLineNumbers w:val="0"/>
        <w:jc w:val="left"/>
      </w:pPr>
    </w:p>
    <w:p w14:paraId="3C8F4B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26391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const footer = document.querySelector('footer');</w:t>
      </w:r>
    </w:p>
    <w:p w14:paraId="019C64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if (footer) {</w:t>
      </w:r>
    </w:p>
    <w:p w14:paraId="12C551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document.body.insertBefore(section, footer);</w:t>
      </w:r>
    </w:p>
    <w:p w14:paraId="4E3EFC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60ADA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3F95160">
      <w:pPr>
        <w:keepNext w:val="0"/>
        <w:keepLines w:val="0"/>
        <w:widowControl/>
        <w:suppressLineNumbers w:val="0"/>
        <w:jc w:val="left"/>
      </w:pPr>
    </w:p>
    <w:p w14:paraId="114A6F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3646A3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kreirajFeaturesSekciju();</w:t>
      </w:r>
    </w:p>
    <w:p w14:paraId="032E4A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});</w:t>
      </w:r>
    </w:p>
    <w:p w14:paraId="7450AB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CREATE ELEMENT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</w:p>
    <w:p w14:paraId="1B63A0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496070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kreirajSekcijuKuvari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008B41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kuvari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66AE67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ime: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"Marko Petrović"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uloga: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"Glavni kuvar"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slika: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"images/kuvar1.jfif"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opis: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"Marko ima preko 15 godina iskustva u elitnim restoranima Pariza. Njegova strast su moderni obrti na tradicionalna balkanska jela."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fb: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"https://www.facebook.com/?locale=sr_RS"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ig: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"https://www.instagram.com/"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},</w:t>
      </w:r>
    </w:p>
    <w:p w14:paraId="7D9C99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ime: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"Ana Jović"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uloga: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"Poslastičar"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slika: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"images/zenakuvar1.jfif"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opis: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"Anini deserti nisu samo hrana, već umetnička dela. Specijalista je za francuske makaronse i domaće krempite."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fb: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"https://www.facebook.com/?locale=sr_RS"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ig: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"https://www.instagram.com/"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},</w:t>
      </w:r>
    </w:p>
    <w:p w14:paraId="411ACB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ime: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"Stefan Lukić"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uloga: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"Majstor za burgere"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slika: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"images/kuvar2.jfif"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opis: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"Stefan veruje da je tajna savršenog burgera u marinadi i temperaturi grila. On je kreator našeg čuvenog 'Splash' burgera."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fb: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"https://www.facebook.com/?locale=sr_RS"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ig: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"https://www.instagram.com/"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},</w:t>
      </w:r>
    </w:p>
    <w:p w14:paraId="25A971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ime: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"Jelena Nikolić"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uloga: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"Specijalista za pastu"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slika: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"images/zenakuvar2.jfif"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opis: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"Jelena ručno pravi svaku vrstu testenine u našoj kuhinji. Donela je recept za autentičnu karbonaru direktno iz Rima."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fb: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"https://www.facebook.com/?locale=sr_RS"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ig: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"https://www.instagram.com/"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</w:p>
    <w:p w14:paraId="44945F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];</w:t>
      </w:r>
    </w:p>
    <w:p w14:paraId="6D1B01E5">
      <w:pPr>
        <w:keepNext w:val="0"/>
        <w:keepLines w:val="0"/>
        <w:widowControl/>
        <w:suppressLineNumbers w:val="0"/>
        <w:jc w:val="left"/>
      </w:pPr>
    </w:p>
    <w:p w14:paraId="217C5D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'section'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4C49E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'chef_section layout_padding'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B326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'#ffffff'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4DB258E">
      <w:pPr>
        <w:keepNext w:val="0"/>
        <w:keepLines w:val="0"/>
        <w:widowControl/>
        <w:suppressLineNumbers w:val="0"/>
        <w:jc w:val="left"/>
      </w:pPr>
    </w:p>
    <w:p w14:paraId="75D75A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44C3F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'container'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DCA6132">
      <w:pPr>
        <w:keepNext w:val="0"/>
        <w:keepLines w:val="0"/>
        <w:widowControl/>
        <w:suppressLineNumbers w:val="0"/>
        <w:jc w:val="left"/>
      </w:pPr>
    </w:p>
    <w:p w14:paraId="103487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heading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E40D0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heading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'heading_container heading_center'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F0586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heading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marginBottom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'45px'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BC055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heading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`&lt;h2&gt;Upoznajte naše kuvare&lt;/h2&gt;`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390F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heading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52AD963">
      <w:pPr>
        <w:keepNext w:val="0"/>
        <w:keepLines w:val="0"/>
        <w:widowControl/>
        <w:suppressLineNumbers w:val="0"/>
        <w:jc w:val="left"/>
      </w:pPr>
    </w:p>
    <w:p w14:paraId="5EA7F2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D56F4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'row'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71C14B">
      <w:pPr>
        <w:keepNext w:val="0"/>
        <w:keepLines w:val="0"/>
        <w:widowControl/>
        <w:suppressLineNumbers w:val="0"/>
        <w:jc w:val="left"/>
      </w:pPr>
    </w:p>
    <w:p w14:paraId="31BD56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kuvari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kuvar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4C254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27757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'col-md-3 col-sm-6'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160334">
      <w:pPr>
        <w:keepNext w:val="0"/>
        <w:keepLines w:val="0"/>
        <w:widowControl/>
        <w:suppressLineNumbers w:val="0"/>
        <w:jc w:val="left"/>
      </w:pPr>
    </w:p>
    <w:p w14:paraId="351658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chefBox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C78C2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chefBox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'chef_box'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78D1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</w:t>
      </w:r>
    </w:p>
    <w:p w14:paraId="12FEF3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chefBox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cssText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'text-align: center; margin-bottom: 30px; cursor: pointer;'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299F13">
      <w:pPr>
        <w:keepNext w:val="0"/>
        <w:keepLines w:val="0"/>
        <w:widowControl/>
        <w:suppressLineNumbers w:val="0"/>
        <w:jc w:val="left"/>
      </w:pPr>
    </w:p>
    <w:p w14:paraId="7F885F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</w:p>
    <w:p w14:paraId="048DDE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imgContainer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1358A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imgContainer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cssText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'width: 180px; height: 180px; margin: 0 auto 15px; overflow: hidden; border-radius: 50%; border: 5px solid #ffbe33; transition: 0.3s;'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C157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43D4CD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72B42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kuvar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slika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86822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cssText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'width: 100%; height: 100%; object-fit: cover;'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7DAD7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imgContainer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4CD1DCB">
      <w:pPr>
        <w:keepNext w:val="0"/>
        <w:keepLines w:val="0"/>
        <w:widowControl/>
        <w:suppressLineNumbers w:val="0"/>
        <w:jc w:val="left"/>
      </w:pPr>
    </w:p>
    <w:p w14:paraId="5B0EBD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7AE081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0AC9F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`</w:t>
      </w:r>
    </w:p>
    <w:p w14:paraId="0A9B07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&lt;h5 style="font-weight: bold; margin-bottom: 5px;"&gt;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kuvar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&lt;/h5&gt;</w:t>
      </w:r>
    </w:p>
    <w:p w14:paraId="0524D8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&lt;p style="color: #666; font-style: italic; font-size: 0.9rem; margin-bottom: 10px;"&gt;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kuvar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uloga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&lt;/p&gt;</w:t>
      </w:r>
    </w:p>
    <w:p w14:paraId="342453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03084BF">
      <w:pPr>
        <w:keepNext w:val="0"/>
        <w:keepLines w:val="0"/>
        <w:widowControl/>
        <w:suppressLineNumbers w:val="0"/>
        <w:jc w:val="left"/>
      </w:pPr>
    </w:p>
    <w:p w14:paraId="68DABE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</w:t>
      </w:r>
    </w:p>
    <w:p w14:paraId="7DB91A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socialBox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50CBB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socialBox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cssText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'display: flex; justify-content: center; gap: 15px; margin-bottom: 10px;'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3CC31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socialBox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`</w:t>
      </w:r>
    </w:p>
    <w:p w14:paraId="67F371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&lt;a href="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kuvar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 style="color: #222831;"&gt;&lt;i class="fa fa-facebook"&gt;&lt;/i&gt;&lt;/a&gt;</w:t>
      </w:r>
    </w:p>
    <w:p w14:paraId="031C22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&lt;a href="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kuvar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 style="color: #222831;"&gt;&lt;i class="fa fa-instagram"&gt;&lt;/i&gt;&lt;/a&gt;</w:t>
      </w:r>
    </w:p>
    <w:p w14:paraId="507F6D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979FF75">
      <w:pPr>
        <w:keepNext w:val="0"/>
        <w:keepLines w:val="0"/>
        <w:widowControl/>
        <w:suppressLineNumbers w:val="0"/>
        <w:jc w:val="left"/>
      </w:pPr>
    </w:p>
    <w:p w14:paraId="07AF32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</w:t>
      </w:r>
    </w:p>
    <w:p w14:paraId="15FADA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FEB92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'chef-bio'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06039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cssText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'display: none; margin-top: 15px; font-size: 0.85rem; color: #444; background: #fefefe; padding: 12px; border-radius: 8px; border: 1px solid #ffbe33; box-shadow: 0 2px 5px rgba(0,0,0,0.05);'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71B68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kuvar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opis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EE2382A">
      <w:pPr>
        <w:keepNext w:val="0"/>
        <w:keepLines w:val="0"/>
        <w:widowControl/>
        <w:suppressLineNumbers w:val="0"/>
        <w:jc w:val="left"/>
      </w:pPr>
    </w:p>
    <w:p w14:paraId="6C9FA1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</w:t>
      </w:r>
    </w:p>
    <w:p w14:paraId="037659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chefBox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10B5AA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</w:t>
      </w:r>
    </w:p>
    <w:p w14:paraId="7B0D34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'.chef-bio'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slideUp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9EA8D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E5C11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5C8D0E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slideToggle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2074C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B9E20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</w:t>
      </w:r>
    </w:p>
    <w:p w14:paraId="096C39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613E6C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imgContainer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borderColor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'#222831'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27DB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94853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imgContainer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borderColor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'#ffbe33'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D1D9E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54A4D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};</w:t>
      </w:r>
    </w:p>
    <w:p w14:paraId="2D379D49">
      <w:pPr>
        <w:keepNext w:val="0"/>
        <w:keepLines w:val="0"/>
        <w:widowControl/>
        <w:suppressLineNumbers w:val="0"/>
        <w:jc w:val="left"/>
      </w:pPr>
    </w:p>
    <w:p w14:paraId="09D6F6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C0150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chefBox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imgContainer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998DE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chefBox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B543A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chefBox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socialBox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05766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chefBox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</w:p>
    <w:p w14:paraId="0EBCFD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7A00BB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chefBox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B3019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8EDAC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});</w:t>
      </w:r>
    </w:p>
    <w:p w14:paraId="3748267C">
      <w:pPr>
        <w:keepNext w:val="0"/>
        <w:keepLines w:val="0"/>
        <w:widowControl/>
        <w:suppressLineNumbers w:val="0"/>
        <w:jc w:val="left"/>
      </w:pPr>
    </w:p>
    <w:p w14:paraId="7A3DF8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6A302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A477CBA">
      <w:pPr>
        <w:keepNext w:val="0"/>
        <w:keepLines w:val="0"/>
        <w:widowControl/>
        <w:suppressLineNumbers w:val="0"/>
        <w:jc w:val="left"/>
      </w:pPr>
    </w:p>
    <w:p w14:paraId="424BAB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C6962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recenzije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'.client_section'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7B693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recenzije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21711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recenzije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parentNode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insertBefore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recenzije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6417A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0B05F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insertBefore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'footer'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020504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B7F40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07B50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'#glavnimeni'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69B0E6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kreirajSekcijuKuvari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587EB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94CFA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288BA7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});</w:t>
      </w:r>
    </w:p>
    <w:p w14:paraId="196793F7">
      <w:pPr>
        <w:keepNext w:val="0"/>
        <w:keepLines w:val="0"/>
        <w:widowControl/>
        <w:suppressLineNumbers w:val="0"/>
        <w:jc w:val="left"/>
      </w:pPr>
    </w:p>
    <w:p w14:paraId="407974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5AF3D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TAJMER</w:t>
      </w:r>
    </w:p>
    <w:p w14:paraId="4EB9A4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38AA75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24488F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</w:t>
      </w:r>
    </w:p>
    <w:p w14:paraId="3878A4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B43FD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sacuvaniDatum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'akcijaKraj'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4E9DC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ciljniDatum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222E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339CA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sacuvaniDatum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06CAE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5393A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ciljniDatum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sacuvaniDatum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4A07F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46758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92E56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buducnost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B23B3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buducnost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setDate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buducnost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getDate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52543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ciljniDatum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buducnost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0003F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'akcijaKraj'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buducnost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30978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232D18F">
      <w:pPr>
        <w:keepNext w:val="0"/>
        <w:keepLines w:val="0"/>
        <w:widowControl/>
        <w:suppressLineNumbers w:val="0"/>
        <w:jc w:val="left"/>
      </w:pPr>
    </w:p>
    <w:p w14:paraId="3DB5F2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kreirajSpecijalnuPonudu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0BBB77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ponudaHtml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`</w:t>
      </w:r>
    </w:p>
    <w:p w14:paraId="487737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&lt;div id="promo-timer-sekcija" class="container" style="margin-top: 30px; margin-bottom: 20px;"&gt;</w:t>
      </w:r>
    </w:p>
    <w:p w14:paraId="5E54AA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&lt;div style="background: linear-gradient(135deg, #222831 0%, #323d4a 100%); </w:t>
      </w:r>
    </w:p>
    <w:p w14:paraId="19EE5F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border: 2px solid #ffbe33; </w:t>
      </w:r>
    </w:p>
    <w:p w14:paraId="1312FF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border-radius: 15px; </w:t>
      </w:r>
    </w:p>
    <w:p w14:paraId="1932D2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padding: 25px; </w:t>
      </w:r>
    </w:p>
    <w:p w14:paraId="54C6F4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position: relative; </w:t>
      </w:r>
    </w:p>
    <w:p w14:paraId="38028E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overflow: hidden;</w:t>
      </w:r>
    </w:p>
    <w:p w14:paraId="5565F2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box-shadow: 0 10px 20px rgba(0,0,0,0.2);"&gt;</w:t>
      </w:r>
    </w:p>
    <w:p w14:paraId="4DB1AF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65CB12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&lt;div class="row align-items-center"&gt;</w:t>
      </w:r>
    </w:p>
    <w:p w14:paraId="017714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&lt;div class="col-md-6 text-md-left text-center"&gt;</w:t>
      </w:r>
    </w:p>
    <w:p w14:paraId="7498C0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&lt;h3 style="font-family: 'Dancing Script', cursive; color: #ffbe33; font-size: 2.2rem; margin-bottom: 5px;"&gt;</w:t>
      </w:r>
    </w:p>
    <w:p w14:paraId="2318BD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Specijalna Ponuda!</w:t>
      </w:r>
    </w:p>
    <w:p w14:paraId="2202C3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&lt;/h3&gt;</w:t>
      </w:r>
    </w:p>
    <w:p w14:paraId="326410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&lt;p style="color: #ffffff; margin-bottom: 0; font-size: 1.1rem;"&gt;</w:t>
      </w:r>
    </w:p>
    <w:p w14:paraId="00126C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Iskoristi &lt;span style="color: #ffbe33; font-weight: bold;"&gt;30% popusta&lt;/span&gt; pre nego što vreme istekne!</w:t>
      </w:r>
    </w:p>
    <w:p w14:paraId="6A71F2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&lt;/p&gt;</w:t>
      </w:r>
    </w:p>
    <w:p w14:paraId="1122B4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&lt;/div&gt;</w:t>
      </w:r>
    </w:p>
    <w:p w14:paraId="0F23B9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&lt;div class="col-md-6 text-center mt-3 mt-md-0"&gt;</w:t>
      </w:r>
    </w:p>
    <w:p w14:paraId="2C9949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&lt;div id="countdown" style="display: flex; justify-content: center; gap: 15px; color: white;"&gt;</w:t>
      </w:r>
    </w:p>
    <w:p w14:paraId="125AF4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&lt;div class="timer-unit"&gt;</w:t>
      </w:r>
    </w:p>
    <w:p w14:paraId="7975FD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&lt;span id="dana" style="display: block; font-size: 1.8rem; font-weight: bold; color: #ffbe33;"&gt;00&lt;/span&gt;</w:t>
      </w:r>
    </w:p>
    <w:p w14:paraId="18805C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&lt;small style="text-transform: uppercase; font-size: 0.7rem;"&gt;Dana&lt;/small&gt;</w:t>
      </w:r>
    </w:p>
    <w:p w14:paraId="34387A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&lt;/div&gt;</w:t>
      </w:r>
    </w:p>
    <w:p w14:paraId="1316B9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&lt;div style="font-size: 1.8rem; font-weight: bold; margin-top: -5px;"&gt;:&lt;/div&gt;</w:t>
      </w:r>
    </w:p>
    <w:p w14:paraId="605AB0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&lt;div class="timer-unit"&gt;</w:t>
      </w:r>
    </w:p>
    <w:p w14:paraId="7CCA35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&lt;span id="sati" style="display: block; font-size: 1.8rem; font-weight: bold; color: #ffbe33;"&gt;00&lt;/span&gt;</w:t>
      </w:r>
    </w:p>
    <w:p w14:paraId="2F6209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&lt;small style="text-transform: uppercase; font-size: 0.7rem;"&gt;Sati&lt;/small&gt;</w:t>
      </w:r>
    </w:p>
    <w:p w14:paraId="5B3FBE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&lt;/div&gt;</w:t>
      </w:r>
    </w:p>
    <w:p w14:paraId="2E301B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&lt;div style="font-size: 1.8rem; font-weight: bold; margin-top: -5px;"&gt;:&lt;/div&gt;</w:t>
      </w:r>
    </w:p>
    <w:p w14:paraId="5180BD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&lt;div class="timer-unit"&gt;</w:t>
      </w:r>
    </w:p>
    <w:p w14:paraId="761D8B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&lt;span id="minuti" style="display: block; font-size: 1.8rem; font-weight: bold; color: #ffbe33;"&gt;00&lt;/span&gt;</w:t>
      </w:r>
    </w:p>
    <w:p w14:paraId="7CCD64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&lt;small style="text-transform: uppercase; font-size: 0.7rem;"&gt;Min&lt;/small&gt;</w:t>
      </w:r>
    </w:p>
    <w:p w14:paraId="1A8BCE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&lt;/div&gt;</w:t>
      </w:r>
    </w:p>
    <w:p w14:paraId="674B6D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&lt;div style="font-size: 1.8rem; font-weight: bold; margin-top: -5px;"&gt;:&lt;/div&gt;</w:t>
      </w:r>
    </w:p>
    <w:p w14:paraId="4F47B7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&lt;div class="timer-unit"&gt;</w:t>
      </w:r>
    </w:p>
    <w:p w14:paraId="4C0257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&lt;span id="sekunde" style="display: block; font-size: 1.8rem; font-weight: bold; color: #ffbe33;"&gt;00&lt;/span&gt;</w:t>
      </w:r>
    </w:p>
    <w:p w14:paraId="1E5DBB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&lt;small style="text-transform: uppercase; font-size: 0.7rem;"&gt;Sek&lt;/small&gt;</w:t>
      </w:r>
    </w:p>
    <w:p w14:paraId="1301D7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&lt;/div&gt;</w:t>
      </w:r>
    </w:p>
    <w:p w14:paraId="2B9CF4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&lt;/div&gt;</w:t>
      </w:r>
    </w:p>
    <w:p w14:paraId="7AEA90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    &lt;/div&gt;</w:t>
      </w:r>
    </w:p>
    <w:p w14:paraId="031D70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    &lt;/div&gt;</w:t>
      </w:r>
    </w:p>
    <w:p w14:paraId="2B5132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    &lt;/div&gt;</w:t>
      </w:r>
    </w:p>
    <w:p w14:paraId="2341F3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    &lt;/div&gt;</w:t>
      </w:r>
    </w:p>
    <w:p w14:paraId="73D6D8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815DF4C">
      <w:pPr>
        <w:keepNext w:val="0"/>
        <w:keepLines w:val="0"/>
        <w:widowControl/>
        <w:suppressLineNumbers w:val="0"/>
        <w:jc w:val="left"/>
      </w:pPr>
    </w:p>
    <w:p w14:paraId="2BF9F6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'#glavnimeni .heading_container'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ponudaHtml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70A99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7F27597">
      <w:pPr>
        <w:keepNext w:val="0"/>
        <w:keepLines w:val="0"/>
        <w:widowControl/>
        <w:suppressLineNumbers w:val="0"/>
        <w:jc w:val="left"/>
      </w:pPr>
    </w:p>
    <w:p w14:paraId="0D41C5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azurirajTimer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5D095B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3D1F7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razlika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ciljniDatum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67158A">
      <w:pPr>
        <w:keepNext w:val="0"/>
        <w:keepLines w:val="0"/>
        <w:widowControl/>
        <w:suppressLineNumbers w:val="0"/>
        <w:jc w:val="left"/>
      </w:pPr>
    </w:p>
    <w:p w14:paraId="4CBAB5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razlika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0D1CA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razlika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3927E1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razlika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6CF898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razlika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4747FC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razlika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365CCBB">
      <w:pPr>
        <w:keepNext w:val="0"/>
        <w:keepLines w:val="0"/>
        <w:widowControl/>
        <w:suppressLineNumbers w:val="0"/>
        <w:jc w:val="left"/>
      </w:pPr>
    </w:p>
    <w:p w14:paraId="7CCCF6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'#dana'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E7529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'#sati'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9008E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'#minuti'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05C10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'#sekunde'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73873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1F860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'#sekunde'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fadeOut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fadeIn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A50B0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65E17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7E71E2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removeItem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'akcijaKraj'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435E6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'#promo-timer-sekcija'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'&lt;h4 class="text-center" style="color:#ffbe33"&gt;Akcija je završena! Pratite nas za nove popuste.&lt;/h4&gt;'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C823A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B1F56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9CC1331">
      <w:pPr>
        <w:keepNext w:val="0"/>
        <w:keepLines w:val="0"/>
        <w:widowControl/>
        <w:suppressLineNumbers w:val="0"/>
        <w:jc w:val="left"/>
      </w:pPr>
    </w:p>
    <w:p w14:paraId="6F2044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5E6E8B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'#glavnimeni'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B8980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kreirajSpecijalnuPonudu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A43E1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azurirajTimer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(); </w:t>
      </w:r>
    </w:p>
    <w:p w14:paraId="11FD69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setInterval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azurirajTimer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58D9C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8C8E9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1F1F1F"/>
          <w:lang w:val="en-US" w:eastAsia="zh-CN" w:bidi="ar"/>
        </w:rPr>
        <w:t>});</w:t>
      </w:r>
    </w:p>
    <w:p w14:paraId="5384033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EBF84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D9A9596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t>HTML, index.html</w:t>
      </w:r>
      <w:r>
        <w:rPr>
          <w:rFonts w:hint="default"/>
          <w:color w:val="000000" w:themeColor="text1"/>
          <w:lang w:val="sr-Latn-RS"/>
          <w14:textFill>
            <w14:solidFill>
              <w14:schemeClr w14:val="tx1"/>
            </w14:solidFill>
          </w14:textFill>
        </w:rPr>
        <w:br w:type="textWrapping"/>
      </w:r>
    </w:p>
    <w:p w14:paraId="758F22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&lt;!DOCTYPE html&gt;</w:t>
      </w:r>
    </w:p>
    <w:p w14:paraId="678946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&lt;html&gt;</w:t>
      </w:r>
    </w:p>
    <w:p w14:paraId="48ECB5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</w:p>
    <w:p w14:paraId="41C606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&lt;head&gt;</w:t>
      </w:r>
    </w:p>
    <w:p w14:paraId="5D2D51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Basic --&gt;</w:t>
      </w:r>
    </w:p>
    <w:p w14:paraId="3CAC5B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&lt;meta charset="utf-8" /&gt;</w:t>
      </w:r>
    </w:p>
    <w:p w14:paraId="3071A1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&lt;meta http-equiv="X-UA-Compatible" content="IE=edge" /&gt;</w:t>
      </w:r>
    </w:p>
    <w:p w14:paraId="129626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Mobile Metas --&gt;</w:t>
      </w:r>
    </w:p>
    <w:p w14:paraId="5DF378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&lt;meta name="viewport" content="width=device-width, initial-scale=1, shrink-to-fit=no" /&gt;</w:t>
      </w:r>
    </w:p>
    <w:p w14:paraId="01E36A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Site Metas --&gt;</w:t>
      </w:r>
    </w:p>
    <w:p w14:paraId="227DBE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&lt;meta name="author" content="" /&gt;</w:t>
      </w:r>
    </w:p>
    <w:p w14:paraId="6D7B03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rel="shortcut icon" href="images/favicon.png" type=""&gt;</w:t>
      </w:r>
    </w:p>
    <w:p w14:paraId="07D343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&lt;meta name="keywords" content="SplashBurger, najbolji burgeri, restorani Beograd, pica, dostava hrane" /&gt;</w:t>
      </w:r>
    </w:p>
    <w:p w14:paraId="6D2DCA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&lt;meta name="description" content="Dobrodošli u SplashBurger! Uživajte u najukusnijim burgerima, svežim sastojcima i vrhunskoj usluzi u samom srcu grada." /&gt;</w:t>
      </w:r>
    </w:p>
    <w:p w14:paraId="355BF42E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28AC9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&lt;title&gt; SplashBurger | Glavna strana &lt;/title&gt;</w:t>
      </w:r>
    </w:p>
    <w:p w14:paraId="718A3798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26DCA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bootstrap core css --&gt;</w:t>
      </w:r>
    </w:p>
    <w:p w14:paraId="740984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rel="stylesheet" type="text/css" href="css/bootstrap.css" /&gt;</w:t>
      </w:r>
    </w:p>
    <w:p w14:paraId="58F54416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9BE5C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&lt;!--owl slider stylesheet --&gt;</w:t>
      </w:r>
    </w:p>
    <w:p w14:paraId="6ECAF6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rel="stylesheet" type="text/css" href="https://cdnjs.cloudflare.com/ajax/libs/OwlCarousel2/2.3.4/assets/owl.carousel.min.css" /&gt;</w:t>
      </w:r>
    </w:p>
    <w:p w14:paraId="361E1D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nice select  --&gt;</w:t>
      </w:r>
    </w:p>
    <w:p w14:paraId="3CF2F8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rel="stylesheet" href="https://cdnjs.cloudflare.com/ajax/libs/jquery-nice-select/1.1.0/css/nice-select.min.css" integrity="sha512-CruCP+TD3yXzlvvijET8wV5WxxEh5H8P4cmz0RFbKK6FlZ2sYl3AEsKlLPHbniXKSrDdFewhbmBK5skbdsASbQ==" crossorigin="anonymous" /&gt;</w:t>
      </w:r>
    </w:p>
    <w:p w14:paraId="143545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font awesome style --&gt;</w:t>
      </w:r>
    </w:p>
    <w:p w14:paraId="361E43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href="css/font-awesome.min.css" rel="stylesheet" /&gt;</w:t>
      </w:r>
    </w:p>
    <w:p w14:paraId="01F7BD19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FAD61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Custom styles for this template --&gt;</w:t>
      </w:r>
    </w:p>
    <w:p w14:paraId="19DCB2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href="css/style.css" rel="stylesheet" /&gt;</w:t>
      </w:r>
    </w:p>
    <w:p w14:paraId="1D73AB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responsive style --&gt;</w:t>
      </w:r>
    </w:p>
    <w:p w14:paraId="4C5370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href="css/responsive.css" rel="stylesheet" /&gt;</w:t>
      </w:r>
    </w:p>
    <w:p w14:paraId="2DDFC59D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830BA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&lt;/head&gt;</w:t>
      </w:r>
    </w:p>
    <w:p w14:paraId="61254465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E03E9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&lt;body&gt;</w:t>
      </w:r>
    </w:p>
    <w:p w14:paraId="16F51051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E3091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&lt;div class="hero_area"&gt;</w:t>
      </w:r>
    </w:p>
    <w:p w14:paraId="1F03F3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&lt;div class="bg-box"&gt;</w:t>
      </w:r>
    </w:p>
    <w:p w14:paraId="56F1F9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&lt;img src="images/hero-bg.jpg" alt=""&gt;</w:t>
      </w:r>
    </w:p>
    <w:p w14:paraId="6CF04F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&lt;/div&gt;</w:t>
      </w:r>
    </w:p>
    <w:p w14:paraId="09FCEC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&lt;!-- header section strats --&gt;</w:t>
      </w:r>
    </w:p>
    <w:p w14:paraId="53F098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&lt;header class="header_section"&gt;</w:t>
      </w:r>
    </w:p>
    <w:p w14:paraId="55CA8D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&lt;div class="container"&gt;</w:t>
      </w:r>
    </w:p>
    <w:p w14:paraId="0DA9D4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&lt;nav class="navbar navbar-expand-lg custom_nav-container "&gt;</w:t>
      </w:r>
    </w:p>
    <w:p w14:paraId="58EE7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&lt;a class="navbar-brand" href="index.html"&gt;</w:t>
      </w:r>
    </w:p>
    <w:p w14:paraId="55407B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&lt;span&gt;</w:t>
      </w:r>
    </w:p>
    <w:p w14:paraId="55BB09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SplashBurger</w:t>
      </w:r>
    </w:p>
    <w:p w14:paraId="39FCB1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&lt;/span&gt;</w:t>
      </w:r>
    </w:p>
    <w:p w14:paraId="0E4F25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&lt;/a&gt;</w:t>
      </w:r>
    </w:p>
    <w:p w14:paraId="6ACAC149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99C3D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&lt;button class="navbar-toggler" type="button" data-toggle="collapse" data-target="#navbarSupportedContent" aria-controls="navbarSupportedContent" aria-expanded="false" aria-label="Toggle navigation"&gt;</w:t>
      </w:r>
    </w:p>
    <w:p w14:paraId="4B80C7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&lt;span class=""&gt; &lt;/span&gt;</w:t>
      </w:r>
    </w:p>
    <w:p w14:paraId="4AAD4A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&lt;/button&gt;</w:t>
      </w:r>
    </w:p>
    <w:p w14:paraId="764F985D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1DCCB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class="collapse navbar-collapse" id="navbarSupportedContent"&gt;</w:t>
      </w:r>
    </w:p>
    <w:p w14:paraId="299397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&lt;ul class="navbar-nav  mx-auto "&gt;</w:t>
      </w:r>
    </w:p>
    <w:p w14:paraId="439574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&lt;li class="nav-item active"&gt;</w:t>
      </w:r>
    </w:p>
    <w:p w14:paraId="3E51ED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&lt;a class="nav-link" href="index.html"&gt;Glavna &lt;span class="sr-only"&gt;(current)&lt;/span&gt;&lt;/a&gt;</w:t>
      </w:r>
    </w:p>
    <w:p w14:paraId="0ECDB6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&lt;/li&gt;</w:t>
      </w:r>
    </w:p>
    <w:p w14:paraId="390CC3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&lt;li class="nav-item"&gt;</w:t>
      </w:r>
    </w:p>
    <w:p w14:paraId="7B82AB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&lt;a class="nav-link" href="#glavnimeni"&gt;Meni&lt;/a&gt;</w:t>
      </w:r>
    </w:p>
    <w:p w14:paraId="008DF1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&lt;/li&gt;</w:t>
      </w:r>
    </w:p>
    <w:p w14:paraId="21366D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&lt;li class="nav-item"&gt;</w:t>
      </w:r>
    </w:p>
    <w:p w14:paraId="7A222F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&lt;a class="nav-link" href="#recenzija"&gt;Recenzije&lt;/a&gt;</w:t>
      </w:r>
    </w:p>
    <w:p w14:paraId="274A59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&lt;/li&gt;</w:t>
      </w:r>
    </w:p>
    <w:p w14:paraId="4F677D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&lt;li class="nav-item"&gt;</w:t>
      </w:r>
    </w:p>
    <w:p w14:paraId="68EC68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&lt;a class="nav-link" href="about.html"&gt;O nama&lt;/a&gt;</w:t>
      </w:r>
    </w:p>
    <w:p w14:paraId="0D8A7A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&lt;/li&gt;</w:t>
      </w:r>
    </w:p>
    <w:p w14:paraId="50475D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&lt;/ul&gt;</w:t>
      </w:r>
    </w:p>
    <w:p w14:paraId="691B6B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&lt;div class="user_option"&gt;</w:t>
      </w:r>
    </w:p>
    <w:p w14:paraId="1975E1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href="rezervacija.html" class="order_online"&gt;</w:t>
      </w:r>
    </w:p>
    <w:p w14:paraId="138603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Rezervacije</w:t>
      </w:r>
    </w:p>
    <w:p w14:paraId="6BD048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4D8D1D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&lt;/div&gt;</w:t>
      </w:r>
    </w:p>
    <w:p w14:paraId="77D0BB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40D43C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&lt;/nav&gt;</w:t>
      </w:r>
    </w:p>
    <w:p w14:paraId="7887FA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&lt;/div&gt;</w:t>
      </w:r>
    </w:p>
    <w:p w14:paraId="240BB5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&lt;/header&gt;</w:t>
      </w:r>
    </w:p>
    <w:p w14:paraId="633A29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&lt;!-- end header section --&gt;</w:t>
      </w:r>
    </w:p>
    <w:p w14:paraId="46BD47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&lt;!-- slider section --&gt;</w:t>
      </w:r>
    </w:p>
    <w:p w14:paraId="01B074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&lt;section class="slider_section "&gt;</w:t>
      </w:r>
    </w:p>
    <w:p w14:paraId="3D12F1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&lt;div id="customCarousel1" class="carousel slide" data-ride="carousel"&gt;</w:t>
      </w:r>
    </w:p>
    <w:p w14:paraId="5349F9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class="carousel-inner"&gt;</w:t>
      </w:r>
    </w:p>
    <w:p w14:paraId="193496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class="carousel-item active"&gt;</w:t>
      </w:r>
    </w:p>
    <w:p w14:paraId="1C0BE9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&lt;div class="container "&gt;</w:t>
      </w:r>
    </w:p>
    <w:p w14:paraId="064A56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&lt;div class="row"&gt;</w:t>
      </w:r>
    </w:p>
    <w:p w14:paraId="40694D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&lt;div class="col-md-7 col-lg-6 "&gt;</w:t>
      </w:r>
    </w:p>
    <w:p w14:paraId="57FE9B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&lt;div class="detail-box"&gt;</w:t>
      </w:r>
    </w:p>
    <w:p w14:paraId="673CB5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&lt;h1&gt;</w:t>
      </w:r>
    </w:p>
    <w:p w14:paraId="7313B5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Za prave ljubitelje</w:t>
      </w:r>
    </w:p>
    <w:p w14:paraId="53DF60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&lt;/h1&gt;</w:t>
      </w:r>
    </w:p>
    <w:p w14:paraId="2A436D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&lt;p&gt;</w:t>
      </w:r>
    </w:p>
    <w:p w14:paraId="207946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Hrskava slanina, topljeni sir i meso pečeno baš onako kako voliš.</w:t>
      </w:r>
    </w:p>
    <w:p w14:paraId="0A668C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Dođi i otkrij zašto se o našim burgerima priča u celom gradu. Tvoj novi omiljeni zalogaj je na korak od tebe.</w:t>
      </w:r>
    </w:p>
    <w:p w14:paraId="655281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&lt;/p&gt;</w:t>
      </w:r>
    </w:p>
    <w:p w14:paraId="043BC5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&lt;div class="btn-box"&gt;</w:t>
      </w:r>
    </w:p>
    <w:p w14:paraId="4C8F2C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&lt;a href="#glavnimeni" class="btn1"&gt;</w:t>
      </w:r>
    </w:p>
    <w:p w14:paraId="48962D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Pogledajte naše proizvode sada!</w:t>
      </w:r>
    </w:p>
    <w:p w14:paraId="4A2FE9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&lt;i class="fa fa-arrow-down" style="padding-left: 5px ;"&gt;&lt;/i&gt;</w:t>
      </w:r>
    </w:p>
    <w:p w14:paraId="7319D1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&lt;/a&gt;</w:t>
      </w:r>
    </w:p>
    <w:p w14:paraId="2FB02F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&lt;/div&gt;</w:t>
      </w:r>
    </w:p>
    <w:p w14:paraId="1C8541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&lt;/div&gt;</w:t>
      </w:r>
    </w:p>
    <w:p w14:paraId="4BA030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&lt;/div&gt;</w:t>
      </w:r>
    </w:p>
    <w:p w14:paraId="31DEA0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&lt;/div&gt;</w:t>
      </w:r>
    </w:p>
    <w:p w14:paraId="3D1E3E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&lt;/div&gt;</w:t>
      </w:r>
    </w:p>
    <w:p w14:paraId="4ADDAA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63F821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class="carousel-item "&gt;</w:t>
      </w:r>
    </w:p>
    <w:p w14:paraId="6348BA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&lt;div class="container "&gt;</w:t>
      </w:r>
    </w:p>
    <w:p w14:paraId="272FF0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&lt;div class="row"&gt;</w:t>
      </w:r>
    </w:p>
    <w:p w14:paraId="51F573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&lt;div class="col-md-7 col-lg-6 "&gt;</w:t>
      </w:r>
    </w:p>
    <w:p w14:paraId="360F82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&lt;div class="detail-box"&gt;</w:t>
      </w:r>
    </w:p>
    <w:p w14:paraId="0E865E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&lt;h1&gt;</w:t>
      </w:r>
    </w:p>
    <w:p w14:paraId="143558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Fokus na kvalitet</w:t>
      </w:r>
    </w:p>
    <w:p w14:paraId="1BB2EA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&lt;/h1&gt;</w:t>
      </w:r>
    </w:p>
    <w:p w14:paraId="24D03F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&lt;p&gt;</w:t>
      </w:r>
    </w:p>
    <w:p w14:paraId="755099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Naši burgeri nisu samo obrok, već iskustvo. Koristimo isključivo 100% juneće meso vrhunskog kvaliteta,</w:t>
      </w:r>
    </w:p>
    <w:p w14:paraId="5AA8DA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sveže pečene zemičke i tajne sosove koji svaku porciju pretvaraju u savršenu kombinaciju ukusa.</w:t>
      </w:r>
    </w:p>
    <w:p w14:paraId="268993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&lt;/p&gt;</w:t>
      </w:r>
    </w:p>
    <w:p w14:paraId="6F72F7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&lt;div class="btn-box"&gt;</w:t>
      </w:r>
    </w:p>
    <w:p w14:paraId="245C27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&lt;a href="#glavnimeni" class="btn1"&gt;</w:t>
      </w:r>
    </w:p>
    <w:p w14:paraId="5FA6C1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Pogledajte naše proizvode sada!</w:t>
      </w:r>
    </w:p>
    <w:p w14:paraId="315B6C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&lt;i class="fa fa-arrow-down" style="padding-left: 5px ;"&gt;&lt;/i&gt;</w:t>
      </w:r>
    </w:p>
    <w:p w14:paraId="74E163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&lt;/a&gt;</w:t>
      </w:r>
    </w:p>
    <w:p w14:paraId="794AAB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&lt;/div&gt;</w:t>
      </w:r>
    </w:p>
    <w:p w14:paraId="59CA2D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&lt;/div&gt;</w:t>
      </w:r>
    </w:p>
    <w:p w14:paraId="0BE032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&lt;/div&gt;</w:t>
      </w:r>
    </w:p>
    <w:p w14:paraId="17D376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&lt;/div&gt;</w:t>
      </w:r>
    </w:p>
    <w:p w14:paraId="4ACFAF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&lt;/div&gt;</w:t>
      </w:r>
    </w:p>
    <w:p w14:paraId="7A3AFC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524B36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class="carousel-item"&gt;</w:t>
      </w:r>
    </w:p>
    <w:p w14:paraId="31E2D8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&lt;div class="container "&gt;</w:t>
      </w:r>
    </w:p>
    <w:p w14:paraId="5A6E56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&lt;div class="row"&gt;</w:t>
      </w:r>
    </w:p>
    <w:p w14:paraId="6D9871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&lt;div class="col-md-7 col-lg-6 "&gt;</w:t>
      </w:r>
    </w:p>
    <w:p w14:paraId="65CA6D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&lt;div class="detail-box"&gt;</w:t>
      </w:r>
    </w:p>
    <w:p w14:paraId="45CE42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&lt;h1&gt;</w:t>
      </w:r>
    </w:p>
    <w:p w14:paraId="7A0492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Užitak u svakom zalogaju!</w:t>
      </w:r>
    </w:p>
    <w:p w14:paraId="11CE39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&lt;/h1&gt;</w:t>
      </w:r>
    </w:p>
    <w:p w14:paraId="61045B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&lt;p&gt;</w:t>
      </w:r>
    </w:p>
    <w:p w14:paraId="620F72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Zaboravi na prosečnu brzu hranu. Kod nas te čekaju ozbiljni</w:t>
      </w:r>
    </w:p>
    <w:p w14:paraId="4AD35C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burgeri sa karakterom – uvek sveži, uvek sočni i napravljeni od sastojaka koje nabavljamo od lokalnih proizvođača.</w:t>
      </w:r>
    </w:p>
    <w:p w14:paraId="06F215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&lt;/p&gt;</w:t>
      </w:r>
    </w:p>
    <w:p w14:paraId="2B6070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&lt;div class="btn-box"&gt;</w:t>
      </w:r>
    </w:p>
    <w:p w14:paraId="0BEE52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&lt;a href="#glavnimeni" class="btn1"&gt;</w:t>
      </w:r>
    </w:p>
    <w:p w14:paraId="6083C5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Pogledajte naše proizvode sada!</w:t>
      </w:r>
    </w:p>
    <w:p w14:paraId="02C154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&lt;i class="fa fa-arrow-down" style="padding-left: 5px ;"&gt;&lt;/i&gt;</w:t>
      </w:r>
    </w:p>
    <w:p w14:paraId="75123D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&lt;/a&gt;</w:t>
      </w:r>
    </w:p>
    <w:p w14:paraId="3F5CE2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&lt;/div&gt;</w:t>
      </w:r>
    </w:p>
    <w:p w14:paraId="69F41D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&lt;/div&gt;</w:t>
      </w:r>
    </w:p>
    <w:p w14:paraId="0A99F3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&lt;/div&gt;</w:t>
      </w:r>
    </w:p>
    <w:p w14:paraId="772977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&lt;/div&gt;</w:t>
      </w:r>
    </w:p>
    <w:p w14:paraId="232CAB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&lt;/div&gt;</w:t>
      </w:r>
    </w:p>
    <w:p w14:paraId="7D8952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416D21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&lt;/div&gt;</w:t>
      </w:r>
    </w:p>
    <w:p w14:paraId="1BE6FC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class="container"&gt;</w:t>
      </w:r>
    </w:p>
    <w:p w14:paraId="6758C3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&lt;ol class="carousel-indicators"&gt;</w:t>
      </w:r>
    </w:p>
    <w:p w14:paraId="3CC98E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&lt;li data-target="#customCarousel1" data-slide-to="0" class="active"&gt;&lt;/li&gt;</w:t>
      </w:r>
    </w:p>
    <w:p w14:paraId="6FFB31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&lt;li data-target="#customCarousel1" data-slide-to="1"&gt;&lt;/li&gt;</w:t>
      </w:r>
    </w:p>
    <w:p w14:paraId="41A846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&lt;li data-target="#customCarousel1" data-slide-to="2"&gt;&lt;/li&gt;</w:t>
      </w:r>
    </w:p>
    <w:p w14:paraId="3FF2CD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&lt;/ol&gt;</w:t>
      </w:r>
    </w:p>
    <w:p w14:paraId="62FD66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&lt;/div&gt;</w:t>
      </w:r>
    </w:p>
    <w:p w14:paraId="2DF0C2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&lt;/div&gt;</w:t>
      </w:r>
    </w:p>
    <w:p w14:paraId="6F5E5755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46758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&lt;/section&gt;</w:t>
      </w:r>
    </w:p>
    <w:p w14:paraId="1A997E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&lt;!-- end slider section --&gt;</w:t>
      </w:r>
    </w:p>
    <w:p w14:paraId="4A4A30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&lt;/div&gt;</w:t>
      </w:r>
    </w:p>
    <w:p w14:paraId="18303428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E2A66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offer section --&gt;</w:t>
      </w:r>
    </w:p>
    <w:p w14:paraId="1C47F26A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2E1A8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</w:t>
      </w:r>
    </w:p>
    <w:p w14:paraId="74C3D874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0A923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end offer section --&gt;</w:t>
      </w:r>
    </w:p>
    <w:p w14:paraId="5E7C40B0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F541B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food section --&gt;</w:t>
      </w:r>
    </w:p>
    <w:p w14:paraId="35EA8A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&lt;div id="glavnimeni"&gt;</w:t>
      </w:r>
    </w:p>
    <w:p w14:paraId="21E45C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&lt;section class="food_section layout_padding-bottom"&gt;</w:t>
      </w:r>
    </w:p>
    <w:p w14:paraId="769F33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&lt;div class="container"&gt;</w:t>
      </w:r>
    </w:p>
    <w:p w14:paraId="31639A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&lt;div class="heading_container heading_center"&gt;</w:t>
      </w:r>
    </w:p>
    <w:p w14:paraId="1BB9DF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&lt;h2&gt;</w:t>
      </w:r>
    </w:p>
    <w:p w14:paraId="548F93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Naš meni - kliknite na njih za više informacija!</w:t>
      </w:r>
    </w:p>
    <w:p w14:paraId="5B9A49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&lt;/h2&gt;</w:t>
      </w:r>
    </w:p>
    <w:p w14:paraId="5024A2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&lt;/div&gt;</w:t>
      </w:r>
    </w:p>
    <w:p w14:paraId="148A9355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F311A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&lt;ul class="filters_menu" &gt;</w:t>
      </w:r>
    </w:p>
    <w:p w14:paraId="207DB9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&lt;li class="active" data-filter="*" style="cursor: pointer;"&gt;Svi artikli&lt;/li&gt;</w:t>
      </w:r>
    </w:p>
    <w:p w14:paraId="4F479A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&lt;li data-filter=".burger" style="cursor: pointer;"&gt;Burgeri&lt;/li&gt;</w:t>
      </w:r>
    </w:p>
    <w:p w14:paraId="3EAE9C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&lt;li data-filter=".pizza" style="cursor: pointer;"&gt;Pice&lt;/li&gt;</w:t>
      </w:r>
    </w:p>
    <w:p w14:paraId="7A913F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&lt;li data-filter=".pasta" style="cursor: pointer;"&gt;Paste&lt;/li&gt;</w:t>
      </w:r>
    </w:p>
    <w:p w14:paraId="749428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&lt;li data-filter=".fries" style="cursor: pointer;"&gt;Pomfrit&lt;/li&gt;</w:t>
      </w:r>
    </w:p>
    <w:p w14:paraId="38FDCC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&lt;/ul&gt;</w:t>
      </w:r>
    </w:p>
    <w:p w14:paraId="39D56EAC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7CB19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&lt;div class="filters-content"&gt;</w:t>
      </w:r>
    </w:p>
    <w:p w14:paraId="10FAD0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class="row grid" id="menu-container"&gt;</w:t>
      </w:r>
    </w:p>
    <w:p w14:paraId="11E569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06EDA8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&lt;/div&gt;</w:t>
      </w:r>
    </w:p>
    <w:p w14:paraId="5B1D71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&lt;/div&gt;</w:t>
      </w:r>
    </w:p>
    <w:p w14:paraId="065F7A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&lt;/section&gt;</w:t>
      </w:r>
    </w:p>
    <w:p w14:paraId="6AF7E9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&lt;/div&gt;</w:t>
      </w:r>
    </w:p>
    <w:p w14:paraId="1978EA42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CF16A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end food section --&gt;</w:t>
      </w:r>
    </w:p>
    <w:p w14:paraId="1E01EC6B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C0E49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&lt;!-- client section --&gt;</w:t>
      </w:r>
    </w:p>
    <w:p w14:paraId="50DF95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&lt;div id="recenzija"&gt;</w:t>
      </w:r>
    </w:p>
    <w:p w14:paraId="2CDE2C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&lt;section class="client_section layout_padding-bottom"&gt;</w:t>
      </w:r>
    </w:p>
    <w:p w14:paraId="3EFBF9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&lt;div class="container"&gt;</w:t>
      </w:r>
    </w:p>
    <w:p w14:paraId="702132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&lt;div class="heading_container heading_center psudo_white_primary mb_45"&gt;</w:t>
      </w:r>
    </w:p>
    <w:p w14:paraId="331E2E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&lt;h2&gt;</w:t>
      </w:r>
    </w:p>
    <w:p w14:paraId="3435C7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Ocene naših mušterija!</w:t>
      </w:r>
    </w:p>
    <w:p w14:paraId="1AFBAE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&lt;/h2&gt;</w:t>
      </w:r>
    </w:p>
    <w:p w14:paraId="0A66F0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&lt;/div&gt;</w:t>
      </w:r>
    </w:p>
    <w:p w14:paraId="35108B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&lt;div class="carousel-wrap row "&gt;</w:t>
      </w:r>
    </w:p>
    <w:p w14:paraId="695296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class="owl-carousel client_owl-carousel"&gt;</w:t>
      </w:r>
    </w:p>
    <w:p w14:paraId="12E305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class="item"&gt;</w:t>
      </w:r>
    </w:p>
    <w:p w14:paraId="146BC7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&lt;div class="box"&gt;</w:t>
      </w:r>
    </w:p>
    <w:p w14:paraId="291EA7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&lt;div class="detail-box"&gt;</w:t>
      </w:r>
    </w:p>
    <w:p w14:paraId="497E1F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&lt;p&gt;</w:t>
      </w:r>
    </w:p>
    <w:p w14:paraId="226DDF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          Definitivno najbolji burger koji sam probao u poslednje vreme! </w:t>
      </w:r>
    </w:p>
    <w:p w14:paraId="1E1E84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Meso je neverovatno sočno, a zemička ostaje mekana do poslednjeg zalogaja. Vidi se da koriste kvalitetne sastojke.</w:t>
      </w:r>
    </w:p>
    <w:p w14:paraId="239F53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&lt;/p&gt;</w:t>
      </w:r>
    </w:p>
    <w:p w14:paraId="6D9AF8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&lt;h6&gt;</w:t>
      </w:r>
    </w:p>
    <w:p w14:paraId="07F214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Vladimir Krnjaja</w:t>
      </w:r>
    </w:p>
    <w:p w14:paraId="0D7211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&lt;/h6&gt;</w:t>
      </w:r>
    </w:p>
    <w:p w14:paraId="5EDA9F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&lt;p&gt;</w:t>
      </w:r>
    </w:p>
    <w:p w14:paraId="1AA3C0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Gurman</w:t>
      </w:r>
    </w:p>
    <w:p w14:paraId="3D2DFB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&lt;/p&gt;</w:t>
      </w:r>
    </w:p>
    <w:p w14:paraId="296646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&lt;div class="img-box"&gt;</w:t>
      </w:r>
    </w:p>
    <w:p w14:paraId="4B288A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&lt;img src="images/dovla.jfif" alt="Gurman" class="box-img"&gt;</w:t>
      </w:r>
    </w:p>
    <w:p w14:paraId="63C838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&lt;/div&gt;</w:t>
      </w:r>
    </w:p>
    <w:p w14:paraId="726D66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&lt;/div&gt;</w:t>
      </w:r>
    </w:p>
    <w:p w14:paraId="4007ECC6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3FB62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&lt;/div&gt;</w:t>
      </w:r>
    </w:p>
    <w:p w14:paraId="432418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0891A2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class="item"&gt;</w:t>
      </w:r>
    </w:p>
    <w:p w14:paraId="2756C5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&lt;div class="box"&gt;</w:t>
      </w:r>
    </w:p>
    <w:p w14:paraId="3EFE73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&lt;div class="detail-box"&gt;</w:t>
      </w:r>
    </w:p>
    <w:p w14:paraId="4A6835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&lt;p&gt;</w:t>
      </w:r>
    </w:p>
    <w:p w14:paraId="2834D5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          Svratili smo porodično i oduševili se. </w:t>
      </w:r>
    </w:p>
    <w:p w14:paraId="20C8D6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Usluga je brza, osoblje ljubazno, a atmosfera je prava urbana. Preporučujem 'Smash' burger – pravi klasik koji nikad ne razočara!</w:t>
      </w:r>
    </w:p>
    <w:p w14:paraId="79E680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&lt;/p&gt;</w:t>
      </w:r>
    </w:p>
    <w:p w14:paraId="57ACB1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&lt;h6&gt;</w:t>
      </w:r>
    </w:p>
    <w:p w14:paraId="25EB49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Marija Jovanović</w:t>
      </w:r>
    </w:p>
    <w:p w14:paraId="1C060C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&lt;/h6&gt;</w:t>
      </w:r>
    </w:p>
    <w:p w14:paraId="7DF5C1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&lt;p&gt;</w:t>
      </w:r>
    </w:p>
    <w:p w14:paraId="424B72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Zaljubljenik u hranu</w:t>
      </w:r>
    </w:p>
    <w:p w14:paraId="7DC66A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&lt;/p&gt;</w:t>
      </w:r>
    </w:p>
    <w:p w14:paraId="33B377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&lt;div class="img-box"&gt;</w:t>
      </w:r>
    </w:p>
    <w:p w14:paraId="1864D7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&lt;img src="images/zena.jfif" alt="Kritičarka" class="box-img"&gt;</w:t>
      </w:r>
    </w:p>
    <w:p w14:paraId="555C7F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&lt;/div&gt;</w:t>
      </w:r>
    </w:p>
    <w:p w14:paraId="6D7928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&lt;/div&gt;</w:t>
      </w:r>
    </w:p>
    <w:p w14:paraId="1535860B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46F6A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&lt;/div&gt;</w:t>
      </w:r>
    </w:p>
    <w:p w14:paraId="12B4A3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3362BF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class="item"&gt;</w:t>
      </w:r>
    </w:p>
    <w:p w14:paraId="382489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&lt;div class="box"&gt;</w:t>
      </w:r>
    </w:p>
    <w:p w14:paraId="475AC3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&lt;div class="detail-box"&gt;</w:t>
      </w:r>
    </w:p>
    <w:p w14:paraId="69D84F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&lt;p&gt;</w:t>
      </w:r>
    </w:p>
    <w:p w14:paraId="480CCD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I ordered delivery and the food arrived even hotter than I expected.</w:t>
      </w:r>
    </w:p>
    <w:p w14:paraId="53197E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The fries stayed crispy, and the burger was perfectly packed. A perfect ten for professionalism!</w:t>
      </w:r>
    </w:p>
    <w:p w14:paraId="7C200B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&lt;/p&gt;</w:t>
      </w:r>
    </w:p>
    <w:p w14:paraId="76C12E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&lt;h6&gt;</w:t>
      </w:r>
    </w:p>
    <w:p w14:paraId="138102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Jason Statham</w:t>
      </w:r>
    </w:p>
    <w:p w14:paraId="50DE49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&lt;/h6&gt;</w:t>
      </w:r>
    </w:p>
    <w:p w14:paraId="16AD07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&lt;p&gt;</w:t>
      </w:r>
    </w:p>
    <w:p w14:paraId="3EF946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Foreign Traveler</w:t>
      </w:r>
    </w:p>
    <w:p w14:paraId="32631F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&lt;/p&gt;</w:t>
      </w:r>
    </w:p>
    <w:p w14:paraId="06E59F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&lt;div class="img-box"&gt;</w:t>
      </w:r>
    </w:p>
    <w:p w14:paraId="746D3B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&lt;img src="images/jason.jfif" alt="Traveler" class="box-img"&gt;</w:t>
      </w:r>
    </w:p>
    <w:p w14:paraId="2D79B3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&lt;/div&gt;</w:t>
      </w:r>
    </w:p>
    <w:p w14:paraId="155396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&lt;/div&gt;</w:t>
      </w:r>
    </w:p>
    <w:p w14:paraId="4CEF078D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BBE34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&lt;/div&gt;</w:t>
      </w:r>
    </w:p>
    <w:p w14:paraId="65D681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5A3FD2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&lt;/div&gt;</w:t>
      </w:r>
    </w:p>
    <w:p w14:paraId="45FA62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&lt;/div&gt;</w:t>
      </w:r>
    </w:p>
    <w:p w14:paraId="65E118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&lt;/div&gt;</w:t>
      </w:r>
    </w:p>
    <w:p w14:paraId="7D32A1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&lt;/section&gt;</w:t>
      </w:r>
    </w:p>
    <w:p w14:paraId="1992C9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&lt;/div&gt;</w:t>
      </w:r>
    </w:p>
    <w:p w14:paraId="6ECFF8F4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98ECE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&lt;!-- end client section --&gt;</w:t>
      </w:r>
    </w:p>
    <w:p w14:paraId="25AC3A08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08E6A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book section --&gt;</w:t>
      </w:r>
    </w:p>
    <w:p w14:paraId="745EB7B1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23E88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end book section --&gt;</w:t>
      </w:r>
    </w:p>
    <w:p w14:paraId="5546215B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48C10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footer section --&gt;</w:t>
      </w:r>
    </w:p>
    <w:p w14:paraId="50A491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&lt;footer class="footer_section footer-border"&gt;</w:t>
      </w:r>
    </w:p>
    <w:p w14:paraId="4298C9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&lt;div class="container"&gt;</w:t>
      </w:r>
    </w:p>
    <w:p w14:paraId="078723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&lt;div class="row"&gt;</w:t>
      </w:r>
    </w:p>
    <w:p w14:paraId="107E1E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class="col-md-4 footer-col"&gt;</w:t>
      </w:r>
    </w:p>
    <w:p w14:paraId="6632D9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class="footer_contact"&gt;</w:t>
      </w:r>
    </w:p>
    <w:p w14:paraId="337B22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&lt;h4&gt;</w:t>
      </w:r>
    </w:p>
    <w:p w14:paraId="7E442F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Kontaktirajte nas!</w:t>
      </w:r>
    </w:p>
    <w:p w14:paraId="2CAB95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&lt;/h4&gt;</w:t>
      </w:r>
    </w:p>
    <w:p w14:paraId="71C8F5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&lt;div class="contact_link_box"&gt;</w:t>
      </w:r>
    </w:p>
    <w:p w14:paraId="796EE3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href="#kontakt"&gt;</w:t>
      </w:r>
    </w:p>
    <w:p w14:paraId="0F7F8F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fa-map-marker" aria-hidden="true"&gt;&lt;/i&gt;</w:t>
      </w:r>
    </w:p>
    <w:p w14:paraId="51CA7D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&lt;span&gt;</w:t>
      </w:r>
    </w:p>
    <w:p w14:paraId="24D477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Lokacija</w:t>
      </w:r>
    </w:p>
    <w:p w14:paraId="169AB5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&lt;/span&gt;</w:t>
      </w:r>
    </w:p>
    <w:p w14:paraId="0A6E90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115B8867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B3C94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fa-phone" aria-hidden="true" style="margin-bottom: 10px;"&gt;</w:t>
      </w:r>
    </w:p>
    <w:p w14:paraId="6A1C3C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          &lt;span&gt;</w:t>
      </w:r>
    </w:p>
    <w:p w14:paraId="7E3FB0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Naš broj telefona :</w:t>
      </w:r>
    </w:p>
    <w:p w14:paraId="7D6928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          &lt;div class="brojtelefona"&gt;+381 61 2789443&lt;/div&gt; </w:t>
      </w:r>
    </w:p>
    <w:p w14:paraId="33B617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&lt;/span&gt;</w:t>
      </w:r>
    </w:p>
    <w:p w14:paraId="7DC0B8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&lt;/i&gt;</w:t>
      </w:r>
    </w:p>
    <w:p w14:paraId="17ADFDB6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169FF4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fa-envelope" aria-hidden="true"&gt;</w:t>
      </w:r>
    </w:p>
    <w:p w14:paraId="42F816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          &lt;span&gt;</w:t>
      </w:r>
    </w:p>
    <w:p w14:paraId="560C04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vladimir.krljic.35.24@ict.edu.rs</w:t>
      </w:r>
    </w:p>
    <w:p w14:paraId="7241EC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&lt;/span&gt;</w:t>
      </w:r>
    </w:p>
    <w:p w14:paraId="597947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&lt;/i&gt;</w:t>
      </w:r>
    </w:p>
    <w:p w14:paraId="67E21F75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FB6EE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&lt;/div&gt;</w:t>
      </w:r>
    </w:p>
    <w:p w14:paraId="31F833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717363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&lt;/div&gt;</w:t>
      </w:r>
    </w:p>
    <w:p w14:paraId="78736B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class="col-md-4 footer-col"&gt;</w:t>
      </w:r>
    </w:p>
    <w:p w14:paraId="00AFBB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class="footer_detail"&gt;</w:t>
      </w:r>
    </w:p>
    <w:p w14:paraId="15BBCA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&lt;a href="" class="footer-logo"&gt;</w:t>
      </w:r>
    </w:p>
    <w:p w14:paraId="0B4278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Naše društvene mreže</w:t>
      </w:r>
    </w:p>
    <w:p w14:paraId="28BAC9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&lt;/a&gt;</w:t>
      </w:r>
    </w:p>
    <w:p w14:paraId="2D190105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3F861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&lt;div class="footer_social"&gt;</w:t>
      </w:r>
    </w:p>
    <w:p w14:paraId="34D91F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href="https://www.facebook.com/?locale=sr_RS" target="_blank"&gt;</w:t>
      </w:r>
    </w:p>
    <w:p w14:paraId="430703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fa-facebook" aria-hidden="true"&gt;&lt;/i&gt;</w:t>
      </w:r>
    </w:p>
    <w:p w14:paraId="1029EC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3EA206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href="https://x.com/" target="_blank"&gt;</w:t>
      </w:r>
    </w:p>
    <w:p w14:paraId="4265C6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fa-twitter" aria-hidden="true"&gt;&lt;/i&gt;</w:t>
      </w:r>
    </w:p>
    <w:p w14:paraId="677CC7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17A48B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href="https://rs.linkedin.com/" target="_blank"&gt;</w:t>
      </w:r>
    </w:p>
    <w:p w14:paraId="4A56BB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fa-linkedin" aria-hidden="true"&gt;&lt;/i&gt;</w:t>
      </w:r>
    </w:p>
    <w:p w14:paraId="42C874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03FDDC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href="https://www.instagram.com/" target="_blank"&gt;</w:t>
      </w:r>
    </w:p>
    <w:p w14:paraId="24C7E9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fa-instagram" aria-hidden="true"&gt;&lt;/i&gt;</w:t>
      </w:r>
    </w:p>
    <w:p w14:paraId="1CC37B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623D6F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href="https://www.pinterest.com/" target="_blank"&gt;</w:t>
      </w:r>
    </w:p>
    <w:p w14:paraId="19A503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fa-pinterest" aria-hidden="true"&gt;&lt;/i&gt;</w:t>
      </w:r>
    </w:p>
    <w:p w14:paraId="18722E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689BB4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&lt;/div&gt;</w:t>
      </w:r>
    </w:p>
    <w:p w14:paraId="6DF0C1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5E01F6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&lt;/div&gt;</w:t>
      </w:r>
    </w:p>
    <w:p w14:paraId="5D68AF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class="col-md-4 footer-col"&gt;</w:t>
      </w:r>
    </w:p>
    <w:p w14:paraId="2CD474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&lt;h4&gt;</w:t>
      </w:r>
    </w:p>
    <w:p w14:paraId="1FE14B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Radno vreme</w:t>
      </w:r>
    </w:p>
    <w:p w14:paraId="161A56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&lt;/h4&gt;</w:t>
      </w:r>
    </w:p>
    <w:p w14:paraId="0B80DB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&lt;p&gt;</w:t>
      </w:r>
    </w:p>
    <w:p w14:paraId="728053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    Svakog dana </w:t>
      </w:r>
    </w:p>
    <w:p w14:paraId="70B0F5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&lt;/p&gt;</w:t>
      </w:r>
    </w:p>
    <w:p w14:paraId="66A0AF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&lt;p&gt;</w:t>
      </w:r>
    </w:p>
    <w:p w14:paraId="63D115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12:00 - 00:00</w:t>
      </w:r>
    </w:p>
    <w:p w14:paraId="0201E5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&lt;/p&gt;</w:t>
      </w:r>
    </w:p>
    <w:p w14:paraId="05D6CD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&lt;/div&gt;</w:t>
      </w:r>
    </w:p>
    <w:p w14:paraId="478E7B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&lt;/div&gt;</w:t>
      </w:r>
    </w:p>
    <w:p w14:paraId="10F4EB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&lt;div class="footer-info"&gt;</w:t>
      </w:r>
    </w:p>
    <w:p w14:paraId="7E46FD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&lt;p&gt;</w:t>
      </w:r>
    </w:p>
    <w:p w14:paraId="38A5CF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&amp;copy; &lt;span id="displayYear"&gt;&lt;/span&gt; Sva prava sačuvana&lt;br&gt;&lt;br&gt;</w:t>
      </w:r>
    </w:p>
    <w:p w14:paraId="2D636E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&amp;copy; &lt;span id="displayYear"&gt;&lt;/span&gt; ICT Visoka škola&lt;/a&gt;</w:t>
      </w:r>
    </w:p>
    <w:p w14:paraId="1AAD4E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&lt;/p&gt;</w:t>
      </w:r>
    </w:p>
    <w:p w14:paraId="4702E9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&lt;/div&gt;</w:t>
      </w:r>
    </w:p>
    <w:p w14:paraId="4A1B3B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&lt;/div&gt;</w:t>
      </w:r>
    </w:p>
    <w:p w14:paraId="16A240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&lt;/footer&gt;</w:t>
      </w:r>
    </w:p>
    <w:p w14:paraId="37B200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footer section --&gt;</w:t>
      </w:r>
    </w:p>
    <w:p w14:paraId="0267307C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612438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jQery --&gt;</w:t>
      </w:r>
    </w:p>
    <w:p w14:paraId="6F5C3E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src="js/jquery-3.4.1.min.js"&gt;&lt;/script&gt;</w:t>
      </w:r>
    </w:p>
    <w:p w14:paraId="4A753E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popper js --&gt;</w:t>
      </w:r>
    </w:p>
    <w:p w14:paraId="4B1003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src="https://cdn.jsdelivr.net/npm/popper.js@1.16.0/dist/umd/popper.min.js" integrity="sha384-Q6E9RHvbIyZFJoft+2mJbHaEWldlvI9IOYy5n3zV9zzTtmI3UksdQRVvoxMfooAo" crossorigin="anonymous"&gt;</w:t>
      </w:r>
    </w:p>
    <w:p w14:paraId="7B26EA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&lt;/script&gt;</w:t>
      </w:r>
    </w:p>
    <w:p w14:paraId="6F56A5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bootstrap js --&gt;</w:t>
      </w:r>
    </w:p>
    <w:p w14:paraId="2E5F5F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src="js/bootstrap.js"&gt;&lt;/script&gt;</w:t>
      </w:r>
    </w:p>
    <w:p w14:paraId="450FF4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owl slider --&gt;</w:t>
      </w:r>
    </w:p>
    <w:p w14:paraId="4493B5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src="https://cdnjs.cloudflare.com/ajax/libs/OwlCarousel2/2.3.4/owl.carousel.min.js"&gt;</w:t>
      </w:r>
    </w:p>
    <w:p w14:paraId="4584F6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&lt;/script&gt;</w:t>
      </w:r>
    </w:p>
    <w:p w14:paraId="0436D7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isotope js --&gt;</w:t>
      </w:r>
    </w:p>
    <w:p w14:paraId="3C822E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src="https://unpkg.com/isotope-layout@3.0.4/dist/isotope.pkgd.min.js"&gt;&lt;/script&gt;</w:t>
      </w:r>
    </w:p>
    <w:p w14:paraId="3AA079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src="https://unpkg.com/imagesloaded@5/imagesloaded.pkgd.min.js"&gt;&lt;/script&gt;</w:t>
      </w:r>
    </w:p>
    <w:p w14:paraId="692885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nice select --&gt;</w:t>
      </w:r>
    </w:p>
    <w:p w14:paraId="7B643A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src="https://cdnjs.cloudflare.com/ajax/libs/jquery-nice-select/1.1.0/js/jquery.nice-select.min.js"&gt;&lt;/script&gt;</w:t>
      </w:r>
    </w:p>
    <w:p w14:paraId="046B74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custom js --&gt;</w:t>
      </w:r>
    </w:p>
    <w:p w14:paraId="1BE9CD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src="js/custom.js"&gt;&lt;/script&gt;</w:t>
      </w:r>
    </w:p>
    <w:p w14:paraId="57F38F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Google Map --&gt;</w:t>
      </w:r>
    </w:p>
    <w:p w14:paraId="110D00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src="https://maps.googleapis.com/maps/api/js?key=AIzaSyCh39n5U-4IoWpsVGUHWdqB6puEkhRLdmI&amp;callback=myMap"&gt;</w:t>
      </w:r>
    </w:p>
    <w:p w14:paraId="55BEC0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&lt;/script&gt;</w:t>
      </w:r>
    </w:p>
    <w:p w14:paraId="56C3E6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End Google Map --&gt;</w:t>
      </w:r>
    </w:p>
    <w:p w14:paraId="111D5A8C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85A06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&lt;div id="foodModal" class="food-modal"&gt;</w:t>
      </w:r>
    </w:p>
    <w:p w14:paraId="54B38B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&lt;div class="food-modal-content"&gt;</w:t>
      </w:r>
    </w:p>
    <w:p w14:paraId="43206F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&lt;span class="close-modal"&gt;&amp;times;&lt;/span&gt;</w:t>
      </w:r>
    </w:p>
    <w:p w14:paraId="17B59E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&lt;h3 id="modalTitle"&gt;&lt;/h3&gt;</w:t>
      </w:r>
    </w:p>
    <w:p w14:paraId="03E3EA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&lt;p id="modalDescription"&gt;&lt;/p&gt;</w:t>
      </w:r>
    </w:p>
    <w:p w14:paraId="1760B2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&lt;/div&gt;</w:t>
      </w:r>
    </w:p>
    <w:p w14:paraId="2D9400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&lt;/div&gt;</w:t>
      </w:r>
    </w:p>
    <w:p w14:paraId="4849FE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&lt;/body&gt;</w:t>
      </w:r>
    </w:p>
    <w:p w14:paraId="522E39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&lt;/html&gt;</w:t>
      </w:r>
    </w:p>
    <w:p w14:paraId="7B52AA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/>
          <w:color w:val="FFFFFF" w:themeColor="background1"/>
          <w:sz w:val="44"/>
          <w:szCs w:val="44"/>
          <w:u w:val="single"/>
          <w:lang w:val="sr-Latn-RS"/>
          <w14:textFill>
            <w14:solidFill>
              <w14:schemeClr w14:val="bg1"/>
            </w14:solidFill>
          </w14:textFill>
        </w:rPr>
      </w:pPr>
    </w:p>
    <w:p w14:paraId="55AA0C2D">
      <w:pPr>
        <w:spacing w:after="0"/>
        <w:ind w:left="717" w:right="-728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1C93C94">
      <w:pPr>
        <w:spacing w:after="0"/>
        <w:ind w:left="0" w:leftChars="0" w:right="-728" w:firstLine="0" w:firstLineChars="0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733B8E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sz w:val="36"/>
          <w:szCs w:val="36"/>
          <w:u w:val="thick"/>
          <w:lang w:val="sr-Latn-RS"/>
          <w14:textFill>
            <w14:solidFill>
              <w14:schemeClr w14:val="bg1"/>
            </w14:solidFill>
          </w14:textFill>
        </w:rPr>
        <w:t>O nama.html</w:t>
      </w:r>
      <w:r>
        <w:rPr>
          <w:rFonts w:hint="default"/>
          <w:color w:val="FFFFFF" w:themeColor="background1"/>
          <w:sz w:val="36"/>
          <w:szCs w:val="36"/>
          <w:u w:val="thick"/>
          <w:lang w:val="sr-Latn-RS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&lt;!DOCTYPE html&gt;</w:t>
      </w:r>
    </w:p>
    <w:p w14:paraId="162908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&lt;html&gt;</w:t>
      </w:r>
    </w:p>
    <w:p w14:paraId="31E8B0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</w:p>
    <w:p w14:paraId="308E7E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&lt;head&gt;</w:t>
      </w:r>
    </w:p>
    <w:p w14:paraId="6BAD3A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Basic --&gt;</w:t>
      </w:r>
    </w:p>
    <w:p w14:paraId="5FAFDD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&lt;meta charset="utf-8" /&gt;</w:t>
      </w:r>
    </w:p>
    <w:p w14:paraId="348827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&lt;meta http-equiv="X-UA-Compatible" content="IE=edge" /&gt;</w:t>
      </w:r>
    </w:p>
    <w:p w14:paraId="473BFC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Mobile Metas --&gt;</w:t>
      </w:r>
    </w:p>
    <w:p w14:paraId="5C8C6B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&lt;meta name="viewport" content="width=device-width, initial-scale=1, shrink-to-fit=no" /&gt;</w:t>
      </w:r>
    </w:p>
    <w:p w14:paraId="2D7F0A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Site Metas --&gt;</w:t>
      </w:r>
    </w:p>
    <w:p w14:paraId="3B77CD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&lt;meta name="keywords" content="SplashBurger, najbolji burgeri, restorani Beograd, pica, dostava hrane" /&gt;</w:t>
      </w:r>
    </w:p>
    <w:p w14:paraId="11559D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&lt;meta name="description" content="Dobrodošli u SplashBurger! Uživajte u najukusnijim burgerima, svežim sastojcima i vrhunskoj usluzi u samom srcu grada." /&gt;</w:t>
      </w:r>
    </w:p>
    <w:p w14:paraId="73E93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&lt;meta name="author" content="" /&gt;</w:t>
      </w:r>
    </w:p>
    <w:p w14:paraId="14EDA6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rel="shortcut icon" href="images/favicon.png" type=""&gt;</w:t>
      </w:r>
    </w:p>
    <w:p w14:paraId="0FA763A9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1A191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&lt;title&gt; SplashBurger | O nama &lt;/title&gt;</w:t>
      </w:r>
    </w:p>
    <w:p w14:paraId="78F40F3E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354F6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bootstrap core css --&gt;</w:t>
      </w:r>
    </w:p>
    <w:p w14:paraId="74374A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rel="stylesheet" type="text/css" href="css/bootstrap.css" /&gt;</w:t>
      </w:r>
    </w:p>
    <w:p w14:paraId="58184F30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9E814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&lt;!--owl slider stylesheet --&gt;</w:t>
      </w:r>
    </w:p>
    <w:p w14:paraId="73D35F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rel="stylesheet" type="text/css" href="https://cdnjs.cloudflare.com/ajax/libs/OwlCarousel2/2.3.4/assets/owl.carousel.min.css" /&gt;</w:t>
      </w:r>
    </w:p>
    <w:p w14:paraId="64A90E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nice select  --&gt;</w:t>
      </w:r>
    </w:p>
    <w:p w14:paraId="2F3AA9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rel="stylesheet" href="https://cdnjs.cloudflare.com/ajax/libs/jquery-nice-select/1.1.0/css/nice-select.min.css" integrity="sha512-CruCP+TD3yXzlvvijET8wV5WxxEh5H8P4cmz0RFbKK6FlZ2sYl3AEsKlLPHbniXKSrDdFewhbmBK5skbdsASbQ==" crossorigin="anonymous" /&gt;</w:t>
      </w:r>
    </w:p>
    <w:p w14:paraId="40BAEB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font awesome style --&gt;</w:t>
      </w:r>
    </w:p>
    <w:p w14:paraId="5A6285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href="css/font-awesome.min.css" rel="stylesheet" /&gt;</w:t>
      </w:r>
    </w:p>
    <w:p w14:paraId="090BA608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128F0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Custom styles for this template --&gt;</w:t>
      </w:r>
    </w:p>
    <w:p w14:paraId="7A6B3B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href="css/style.css" rel="stylesheet" /&gt;</w:t>
      </w:r>
    </w:p>
    <w:p w14:paraId="44409B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responsive style --&gt;</w:t>
      </w:r>
    </w:p>
    <w:p w14:paraId="511B39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href="css/responsive.css" rel="stylesheet" /&gt;</w:t>
      </w:r>
    </w:p>
    <w:p w14:paraId="71BE56FB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568EB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&lt;/head&gt;</w:t>
      </w:r>
    </w:p>
    <w:p w14:paraId="71A5A8EC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89727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&lt;body class="sub_page"&gt;</w:t>
      </w:r>
    </w:p>
    <w:p w14:paraId="0FF196D1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770AA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&lt;div class="hero_area"&gt;</w:t>
      </w:r>
    </w:p>
    <w:p w14:paraId="34C373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&lt;div class="bg-box"&gt;</w:t>
      </w:r>
    </w:p>
    <w:p w14:paraId="0BF029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&lt;img src="images/hero-bg.jpg" alt=""&gt;</w:t>
      </w:r>
    </w:p>
    <w:p w14:paraId="13FEE7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&lt;/div&gt;</w:t>
      </w:r>
    </w:p>
    <w:p w14:paraId="6EC627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&lt;!-- header section strats --&gt;</w:t>
      </w:r>
    </w:p>
    <w:p w14:paraId="12502B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&lt;header class="header_section"&gt;</w:t>
      </w:r>
    </w:p>
    <w:p w14:paraId="481766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&lt;div class="container"&gt;</w:t>
      </w:r>
    </w:p>
    <w:p w14:paraId="0D8D75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&lt;nav class="navbar navbar-expand-lg custom_nav-container "&gt;</w:t>
      </w:r>
    </w:p>
    <w:p w14:paraId="2A34F6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&lt;a class="navbar-brand" href="index.html"&gt;</w:t>
      </w:r>
    </w:p>
    <w:p w14:paraId="3D3123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&lt;span&gt;</w:t>
      </w:r>
    </w:p>
    <w:p w14:paraId="333C76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SplashBurger</w:t>
      </w:r>
    </w:p>
    <w:p w14:paraId="02B7D7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&lt;/span&gt;</w:t>
      </w:r>
    </w:p>
    <w:p w14:paraId="05AAB8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&lt;/a&gt;</w:t>
      </w:r>
    </w:p>
    <w:p w14:paraId="051D30C5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09A5A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&lt;button class="navbar-toggler" type="button" data-toggle="collapse" data-target="#navbarSupportedContent" aria-controls="navbarSupportedContent" aria-expanded="false" aria-label="Toggle navigation"&gt;</w:t>
      </w:r>
    </w:p>
    <w:p w14:paraId="5C15C5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&lt;span class=""&gt; &lt;/span&gt;</w:t>
      </w:r>
    </w:p>
    <w:p w14:paraId="7DDDF7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&lt;/button&gt;</w:t>
      </w:r>
    </w:p>
    <w:p w14:paraId="3473D2D0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2D0D0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class="collapse navbar-collapse" id="navbarSupportedContent"&gt;</w:t>
      </w:r>
    </w:p>
    <w:p w14:paraId="2F1CB9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&lt;ul class="navbar-nav  mx-auto "&gt;</w:t>
      </w:r>
    </w:p>
    <w:p w14:paraId="392E5E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&lt;li class="nav-item active"&gt;</w:t>
      </w:r>
    </w:p>
    <w:p w14:paraId="7322E0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&lt;a class="nav-link" href="index.html"&gt;Glavna &lt;span class="sr-only"&gt;(current)&lt;/span&gt;&lt;/a&gt;</w:t>
      </w:r>
    </w:p>
    <w:p w14:paraId="7693B8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&lt;/li&gt;</w:t>
      </w:r>
    </w:p>
    <w:p w14:paraId="29F63D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&lt;li class="nav-item"&gt;</w:t>
      </w:r>
    </w:p>
    <w:p w14:paraId="17B1B0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&lt;a class="nav-link" href="index.html#glavnimeni"&gt;Meni&lt;/a&gt;</w:t>
      </w:r>
    </w:p>
    <w:p w14:paraId="4B8A46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&lt;/li&gt;</w:t>
      </w:r>
    </w:p>
    <w:p w14:paraId="33ADD3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&lt;li class="nav-item"&gt;</w:t>
      </w:r>
    </w:p>
    <w:p w14:paraId="5C9599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&lt;a class="nav-link" href="index.html#recenzija"&gt;Recenzije&lt;/a&gt;</w:t>
      </w:r>
    </w:p>
    <w:p w14:paraId="79A036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&lt;/li&gt;</w:t>
      </w:r>
    </w:p>
    <w:p w14:paraId="7015D3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&lt;li class="nav-item"&gt;</w:t>
      </w:r>
    </w:p>
    <w:p w14:paraId="3D452D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&lt;a class="nav-link" href="about.html"&gt;O nama&lt;/a&gt;</w:t>
      </w:r>
    </w:p>
    <w:p w14:paraId="3C064A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&lt;/li&gt;</w:t>
      </w:r>
    </w:p>
    <w:p w14:paraId="583BAA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&lt;/ul&gt;</w:t>
      </w:r>
    </w:p>
    <w:p w14:paraId="56BE80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&lt;div class="user_option"&gt;</w:t>
      </w:r>
    </w:p>
    <w:p w14:paraId="1229C1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href="rezervacija.html" class="order_online"&gt;</w:t>
      </w:r>
    </w:p>
    <w:p w14:paraId="755014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Rezervacije</w:t>
      </w:r>
    </w:p>
    <w:p w14:paraId="6C2A4A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49F9E1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&lt;/div&gt;</w:t>
      </w:r>
    </w:p>
    <w:p w14:paraId="45198B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550855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&lt;/nav&gt;</w:t>
      </w:r>
    </w:p>
    <w:p w14:paraId="6E8E7A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&lt;/div&gt;</w:t>
      </w:r>
    </w:p>
    <w:p w14:paraId="268ABE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&lt;/header&gt;</w:t>
      </w:r>
    </w:p>
    <w:p w14:paraId="7006DF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&lt;!-- end header section --&gt;</w:t>
      </w:r>
    </w:p>
    <w:p w14:paraId="16DBAC80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59D06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&lt;/div&gt;</w:t>
      </w:r>
    </w:p>
    <w:p w14:paraId="40A3550D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D03ED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about section --&gt;</w:t>
      </w:r>
    </w:p>
    <w:p w14:paraId="28C4BD81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FBB99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&lt;section class="about_section layout_padding"&gt;</w:t>
      </w:r>
    </w:p>
    <w:p w14:paraId="5446E7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&lt;div class="container  "&gt;</w:t>
      </w:r>
    </w:p>
    <w:p w14:paraId="68024BDD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D6DA9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&lt;div class="row"&gt;</w:t>
      </w:r>
    </w:p>
    <w:p w14:paraId="1B8A61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class="col-md-6 "&gt;</w:t>
      </w:r>
    </w:p>
    <w:p w14:paraId="25ABEB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class="img-box"&gt;</w:t>
      </w:r>
    </w:p>
    <w:p w14:paraId="0827C6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&lt;img src="images/IMG_20220728_211015.jpg" alt="slika-autora"&gt;</w:t>
      </w:r>
    </w:p>
    <w:p w14:paraId="7CE17C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62269C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&lt;/div&gt;</w:t>
      </w:r>
    </w:p>
    <w:p w14:paraId="53DCF9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class="col-md-6"&gt;</w:t>
      </w:r>
    </w:p>
    <w:p w14:paraId="0E6A28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class="detail-box"&gt;</w:t>
      </w:r>
    </w:p>
    <w:p w14:paraId="092733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&lt;div class="heading_container"&gt;</w:t>
      </w:r>
    </w:p>
    <w:p w14:paraId="32C414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&lt;h2&gt;</w:t>
      </w:r>
    </w:p>
    <w:p w14:paraId="6BEC2C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Vladimir Krljić</w:t>
      </w:r>
    </w:p>
    <w:p w14:paraId="23F784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&lt;/h2&gt;</w:t>
      </w:r>
    </w:p>
    <w:p w14:paraId="545F0E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&lt;/div&gt;</w:t>
      </w:r>
    </w:p>
    <w:p w14:paraId="683C77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&lt;p&gt;</w:t>
      </w:r>
    </w:p>
    <w:p w14:paraId="686E9C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Ja sam Vladimir Krljić, autor ovog sajta. Dolazim iz Beograda, tačnije iz Sremčice.</w:t>
      </w:r>
    </w:p>
    <w:p w14:paraId="4CD894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Student sam Visoke ICT škole. Slobodno vreme volim da provodim igrajući košarku i čitajući knjige.</w:t>
      </w:r>
    </w:p>
    <w:p w14:paraId="7B6F3C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&lt;/p&gt;</w:t>
      </w:r>
    </w:p>
    <w:p w14:paraId="248928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&lt;a href="sajt-finalni.zip"&gt;</w:t>
      </w:r>
    </w:p>
    <w:p w14:paraId="54043F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Preuzimanje</w:t>
      </w:r>
    </w:p>
    <w:p w14:paraId="16C3A2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&lt;/a&gt;</w:t>
      </w:r>
    </w:p>
    <w:p w14:paraId="3CD3A3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&lt;div&gt;</w:t>
      </w:r>
    </w:p>
    <w:p w14:paraId="2A00D4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&lt;a href="dokumentacija.docx"&gt;</w:t>
      </w:r>
    </w:p>
    <w:p w14:paraId="73E2DE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Dokumentacija</w:t>
      </w:r>
    </w:p>
    <w:p w14:paraId="737021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&lt;/a&gt;</w:t>
      </w:r>
    </w:p>
    <w:p w14:paraId="5307B4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&lt;/div&gt;</w:t>
      </w:r>
    </w:p>
    <w:p w14:paraId="731C3C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04C8E9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&lt;/div&gt;</w:t>
      </w:r>
    </w:p>
    <w:p w14:paraId="66BCE9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&lt;/div&gt;</w:t>
      </w:r>
    </w:p>
    <w:p w14:paraId="45B06A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&lt;/div&gt;</w:t>
      </w:r>
    </w:p>
    <w:p w14:paraId="76BACF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&lt;/section&gt;</w:t>
      </w:r>
    </w:p>
    <w:p w14:paraId="3040AC21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8EA96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end about section --&gt;</w:t>
      </w:r>
    </w:p>
    <w:p w14:paraId="03C66BFF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14C16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footer section --&gt;</w:t>
      </w:r>
    </w:p>
    <w:p w14:paraId="53CF8B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&lt;footer class="footer_section footer-border"&gt;</w:t>
      </w:r>
    </w:p>
    <w:p w14:paraId="0018F4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&lt;div class="container"&gt;</w:t>
      </w:r>
    </w:p>
    <w:p w14:paraId="47E7DD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&lt;div class="row"&gt;</w:t>
      </w:r>
    </w:p>
    <w:p w14:paraId="6F71D5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class="col-md-4 footer-col"&gt;</w:t>
      </w:r>
    </w:p>
    <w:p w14:paraId="643E56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class="footer_contact"&gt;</w:t>
      </w:r>
    </w:p>
    <w:p w14:paraId="142CED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&lt;h4&gt;</w:t>
      </w:r>
    </w:p>
    <w:p w14:paraId="34684F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Kontaktirajte nas!</w:t>
      </w:r>
    </w:p>
    <w:p w14:paraId="068CC7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&lt;/h4&gt;</w:t>
      </w:r>
    </w:p>
    <w:p w14:paraId="3840B5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&lt;div class="contact_link_box"&gt;</w:t>
      </w:r>
    </w:p>
    <w:p w14:paraId="4FA3CD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href="#kontakt"&gt;</w:t>
      </w:r>
    </w:p>
    <w:p w14:paraId="76BD25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fa-map-marker" aria-hidden="true"&gt;&lt;/i&gt;</w:t>
      </w:r>
    </w:p>
    <w:p w14:paraId="08A6EC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&lt;span&gt;</w:t>
      </w:r>
    </w:p>
    <w:p w14:paraId="64B545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Lokacija</w:t>
      </w:r>
    </w:p>
    <w:p w14:paraId="5B8527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&lt;/span&gt;</w:t>
      </w:r>
    </w:p>
    <w:p w14:paraId="00812E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5788E0C8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2E860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fa-phone" aria-hidden="true" style="margin-bottom: 10px;"&gt;</w:t>
      </w:r>
    </w:p>
    <w:p w14:paraId="476733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&lt;span&gt;</w:t>
      </w:r>
    </w:p>
    <w:p w14:paraId="05E67B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Naš broj telefona :</w:t>
      </w:r>
    </w:p>
    <w:p w14:paraId="61610D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          &lt;div class="brojtelefona"&gt;+381 61 2789443&lt;/div&gt; </w:t>
      </w:r>
    </w:p>
    <w:p w14:paraId="33322C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&lt;/span&gt;</w:t>
      </w:r>
    </w:p>
    <w:p w14:paraId="3BA1A5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&lt;/i&gt;</w:t>
      </w:r>
    </w:p>
    <w:p w14:paraId="2F367BF2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77B550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fa-envelope" aria-hidden="true"&gt;</w:t>
      </w:r>
    </w:p>
    <w:p w14:paraId="08AF51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&lt;span&gt;</w:t>
      </w:r>
    </w:p>
    <w:p w14:paraId="13360D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vladimir.krljic.35.24@ict.edu.rs</w:t>
      </w:r>
    </w:p>
    <w:p w14:paraId="3E1F4E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&lt;/span&gt;</w:t>
      </w:r>
    </w:p>
    <w:p w14:paraId="205755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&lt;/i&gt;</w:t>
      </w:r>
    </w:p>
    <w:p w14:paraId="7AA061B2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DBEAA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&lt;/div&gt;</w:t>
      </w:r>
    </w:p>
    <w:p w14:paraId="309F31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208116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&lt;/div&gt;</w:t>
      </w:r>
    </w:p>
    <w:p w14:paraId="534895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class="col-md-4 footer-col"&gt;</w:t>
      </w:r>
    </w:p>
    <w:p w14:paraId="4818D8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class="footer_detail"&gt;</w:t>
      </w:r>
    </w:p>
    <w:p w14:paraId="739873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&lt;a href="" class="footer-logo"&gt;</w:t>
      </w:r>
    </w:p>
    <w:p w14:paraId="0E1FD5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Naše društvene mreže</w:t>
      </w:r>
    </w:p>
    <w:p w14:paraId="5152FA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&lt;/a&gt;</w:t>
      </w:r>
    </w:p>
    <w:p w14:paraId="2C1A3FBC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EDD56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&lt;div class="footer_social"&gt;</w:t>
      </w:r>
    </w:p>
    <w:p w14:paraId="58F596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href="https://www.facebook.com/?locale=sr_RS" target="_blank"&gt;</w:t>
      </w:r>
    </w:p>
    <w:p w14:paraId="5E6E1F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fa-facebook" aria-hidden="true"&gt;&lt;/i&gt;</w:t>
      </w:r>
    </w:p>
    <w:p w14:paraId="3E1778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7FC248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href="https://x.com/" target="_blank"&gt;</w:t>
      </w:r>
    </w:p>
    <w:p w14:paraId="54659B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fa-twitter" aria-hidden="true"&gt;&lt;/i&gt;</w:t>
      </w:r>
    </w:p>
    <w:p w14:paraId="31B519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69B2DF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href="https://rs.linkedin.com/" target="_blank"&gt;</w:t>
      </w:r>
    </w:p>
    <w:p w14:paraId="65A19C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fa-linkedin" aria-hidden="true"&gt;&lt;/i&gt;</w:t>
      </w:r>
    </w:p>
    <w:p w14:paraId="6C134A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3CEEED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href="https://www.instagram.com/" target="_blank"&gt;</w:t>
      </w:r>
    </w:p>
    <w:p w14:paraId="738E21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fa-instagram" aria-hidden="true"&gt;&lt;/i&gt;</w:t>
      </w:r>
    </w:p>
    <w:p w14:paraId="236DE9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0A568B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href="https://www.pinterest.com/" target="_blank"&gt;</w:t>
      </w:r>
    </w:p>
    <w:p w14:paraId="374D07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fa-pinterest" aria-hidden="true"&gt;&lt;/i&gt;</w:t>
      </w:r>
    </w:p>
    <w:p w14:paraId="0DB687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1DED39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&lt;/div&gt;</w:t>
      </w:r>
    </w:p>
    <w:p w14:paraId="0E781B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0330DE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&lt;/div&gt;</w:t>
      </w:r>
    </w:p>
    <w:p w14:paraId="795374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class="col-md-4 footer-col"&gt;</w:t>
      </w:r>
    </w:p>
    <w:p w14:paraId="48BD36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&lt;h4&gt;</w:t>
      </w:r>
    </w:p>
    <w:p w14:paraId="2D4BBC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Radno vreme</w:t>
      </w:r>
    </w:p>
    <w:p w14:paraId="702176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&lt;/h4&gt;</w:t>
      </w:r>
    </w:p>
    <w:p w14:paraId="4F2694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&lt;p&gt;</w:t>
      </w:r>
    </w:p>
    <w:p w14:paraId="5D2CE5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    Svakog dana </w:t>
      </w:r>
    </w:p>
    <w:p w14:paraId="7DEEF7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&lt;/p&gt;</w:t>
      </w:r>
    </w:p>
    <w:p w14:paraId="67C183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&lt;p&gt;</w:t>
      </w:r>
    </w:p>
    <w:p w14:paraId="0EC457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12:00 - 00:00</w:t>
      </w:r>
    </w:p>
    <w:p w14:paraId="67F8D1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&lt;/p&gt;</w:t>
      </w:r>
    </w:p>
    <w:p w14:paraId="2523C7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&lt;/div&gt;</w:t>
      </w:r>
    </w:p>
    <w:p w14:paraId="627B6B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&lt;/div&gt;</w:t>
      </w:r>
    </w:p>
    <w:p w14:paraId="4E9E9C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&lt;div class="footer-info"&gt;</w:t>
      </w:r>
    </w:p>
    <w:p w14:paraId="77B3FA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&lt;p&gt;</w:t>
      </w:r>
    </w:p>
    <w:p w14:paraId="0103B6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&amp;copy; &lt;span id="displayYear"&gt;&lt;/span&gt; Sva prava sačuvana&lt;br&gt;&lt;br&gt;</w:t>
      </w:r>
    </w:p>
    <w:p w14:paraId="25328C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&amp;copy; &lt;span id="displayYear"&gt;&lt;/span&gt; ICT Visoka škola&lt;/a&gt;</w:t>
      </w:r>
    </w:p>
    <w:p w14:paraId="3C39EE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&lt;/p&gt;</w:t>
      </w:r>
    </w:p>
    <w:p w14:paraId="09FDB8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&lt;/div&gt;</w:t>
      </w:r>
    </w:p>
    <w:p w14:paraId="1A29C3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&lt;/div&gt;</w:t>
      </w:r>
    </w:p>
    <w:p w14:paraId="40A0A2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&lt;/footer&gt;</w:t>
      </w:r>
    </w:p>
    <w:p w14:paraId="0B7FFD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footer section --&gt;</w:t>
      </w:r>
    </w:p>
    <w:p w14:paraId="5EFC06BE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D237B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jQery --&gt;</w:t>
      </w:r>
    </w:p>
    <w:p w14:paraId="3B35C3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src="js/jquery-3.4.1.min.js"&gt;&lt;/script&gt;</w:t>
      </w:r>
    </w:p>
    <w:p w14:paraId="3616FE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popper js --&gt;</w:t>
      </w:r>
    </w:p>
    <w:p w14:paraId="6F3B0D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src="https://cdn.jsdelivr.net/npm/popper.js@1.16.0/dist/umd/popper.min.js" integrity="sha384-Q6E9RHvbIyZFJoft+2mJbHaEWldlvI9IOYy5n3zV9zzTtmI3UksdQRVvoxMfooAo" crossorigin="anonymous"&gt;</w:t>
      </w:r>
    </w:p>
    <w:p w14:paraId="653E16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&lt;/script&gt;</w:t>
      </w:r>
    </w:p>
    <w:p w14:paraId="061116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bootstrap js --&gt;</w:t>
      </w:r>
    </w:p>
    <w:p w14:paraId="13A0F1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src="js/bootstrap.js"&gt;&lt;/script&gt;</w:t>
      </w:r>
    </w:p>
    <w:p w14:paraId="4CDACA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owl slider --&gt;</w:t>
      </w:r>
    </w:p>
    <w:p w14:paraId="5022B5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src="https://cdnjs.cloudflare.com/ajax/libs/OwlCarousel2/2.3.4/owl.carousel.min.js"&gt;</w:t>
      </w:r>
    </w:p>
    <w:p w14:paraId="6CFB92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&lt;/script&gt;</w:t>
      </w:r>
    </w:p>
    <w:p w14:paraId="32B5B5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isotope js --&gt;</w:t>
      </w:r>
    </w:p>
    <w:p w14:paraId="5F681B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src="https://unpkg.com/isotope-layout@3.0.4/dist/isotope.pkgd.min.js"&gt;&lt;/script&gt;</w:t>
      </w:r>
    </w:p>
    <w:p w14:paraId="650E17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nice select --&gt;</w:t>
      </w:r>
    </w:p>
    <w:p w14:paraId="179ABA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src="https://cdnjs.cloudflare.com/ajax/libs/jquery-nice-select/1.1.0/js/jquery.nice-select.min.js"&gt;&lt;/script&gt;</w:t>
      </w:r>
    </w:p>
    <w:p w14:paraId="430208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custom js --&gt;</w:t>
      </w:r>
    </w:p>
    <w:p w14:paraId="39A4AB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src="js/custom.js"&gt;&lt;/script&gt;</w:t>
      </w:r>
    </w:p>
    <w:p w14:paraId="09BA09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Google Map --&gt;</w:t>
      </w:r>
    </w:p>
    <w:p w14:paraId="21286C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src="https://maps.googleapis.com/maps/api/js?key=AIzaSyCh39n5U-4IoWpsVGUHWdqB6puEkhRLdmI&amp;callback=myMap"&gt;</w:t>
      </w:r>
    </w:p>
    <w:p w14:paraId="60CCA6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&lt;/script&gt;</w:t>
      </w:r>
    </w:p>
    <w:p w14:paraId="4AA963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End Google Map --&gt;</w:t>
      </w:r>
    </w:p>
    <w:p w14:paraId="0173CE1A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BC917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&lt;/body&gt;</w:t>
      </w:r>
    </w:p>
    <w:p w14:paraId="1AB34EA0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D8902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&lt;/html&gt;</w:t>
      </w:r>
    </w:p>
    <w:p w14:paraId="1E2188E2">
      <w:pPr>
        <w:spacing w:after="0"/>
        <w:ind w:right="-728"/>
        <w:rPr>
          <w:rFonts w:hint="default"/>
          <w:color w:val="FFFFFF" w:themeColor="background1"/>
          <w:sz w:val="36"/>
          <w:szCs w:val="36"/>
          <w:u w:val="thick"/>
          <w:lang w:val="sr-Latn-RS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000000" w:themeColor="text1"/>
          <w:sz w:val="36"/>
          <w:szCs w:val="36"/>
          <w:u w:val="thick"/>
          <w:lang w:val="sr-Latn-R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color w:val="000000" w:themeColor="text1"/>
          <w:sz w:val="36"/>
          <w:szCs w:val="36"/>
          <w:u w:val="thick"/>
          <w:lang w:val="sr-Latn-R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color w:val="000000" w:themeColor="text1"/>
          <w:sz w:val="36"/>
          <w:szCs w:val="36"/>
          <w:u w:val="thick"/>
          <w:lang w:val="sr-Latn-RS"/>
          <w14:textFill>
            <w14:solidFill>
              <w14:schemeClr w14:val="tx1"/>
            </w14:solidFill>
          </w14:textFill>
        </w:rPr>
        <w:t>Rezervacije.html</w:t>
      </w:r>
      <w:r>
        <w:rPr>
          <w:rFonts w:hint="default"/>
          <w:color w:val="000000" w:themeColor="text1"/>
          <w:sz w:val="36"/>
          <w:szCs w:val="36"/>
          <w:u w:val="thick"/>
          <w:lang w:val="sr-Latn-RS"/>
          <w14:textFill>
            <w14:solidFill>
              <w14:schemeClr w14:val="tx1"/>
            </w14:solidFill>
          </w14:textFill>
        </w:rPr>
        <w:br w:type="textWrapping"/>
      </w:r>
    </w:p>
    <w:p w14:paraId="3BAC80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&lt;!DOCTYPE html&gt;</w:t>
      </w:r>
    </w:p>
    <w:p w14:paraId="743E11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&lt;html&gt;</w:t>
      </w:r>
    </w:p>
    <w:p w14:paraId="2BFF6A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</w:p>
    <w:p w14:paraId="6C878B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&lt;head&gt;</w:t>
      </w:r>
    </w:p>
    <w:p w14:paraId="0F6788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Basic --&gt;</w:t>
      </w:r>
    </w:p>
    <w:p w14:paraId="0BF66D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&lt;meta charset="utf-8" /&gt;</w:t>
      </w:r>
    </w:p>
    <w:p w14:paraId="0E40BF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&lt;meta http-equiv="X-UA-Compatible" content="IE=edge" /&gt;</w:t>
      </w:r>
    </w:p>
    <w:p w14:paraId="45CCCA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Mobile Metas --&gt;</w:t>
      </w:r>
    </w:p>
    <w:p w14:paraId="588950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&lt;meta name="viewport" content="width=device-width, initial-scale=1, shrink-to-fit=no" /&gt;</w:t>
      </w:r>
    </w:p>
    <w:p w14:paraId="59968C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Site Metas --&gt;</w:t>
      </w:r>
    </w:p>
    <w:p w14:paraId="2A6332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&lt;meta name="keywords" content="rezervacija stola, SplashBurger rezervacije, zakazivanje, restoran burgeri" /&gt;</w:t>
      </w:r>
    </w:p>
    <w:p w14:paraId="50F7AA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&lt;meta name="description" content="Rezervišite svoj sto u SplashBurger restoranu putem naše online forme. Osigurajte svoje mesto na vreme." /&gt;</w:t>
      </w:r>
    </w:p>
    <w:p w14:paraId="345452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&lt;meta name="author" content="" /&gt;</w:t>
      </w:r>
    </w:p>
    <w:p w14:paraId="7262DC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rel="shortcut icon" href="images/favicon.png" type=""&gt;</w:t>
      </w:r>
    </w:p>
    <w:p w14:paraId="52E5E5CA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68793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&lt;title&gt; SplashBurger | Rezervacije &lt;/title&gt;</w:t>
      </w:r>
    </w:p>
    <w:p w14:paraId="2F05E209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E2DAC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bootstrap core css --&gt;</w:t>
      </w:r>
    </w:p>
    <w:p w14:paraId="1582CB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rel="stylesheet" type="text/css" href="css/bootstrap.css" /&gt;</w:t>
      </w:r>
    </w:p>
    <w:p w14:paraId="41139A3D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CF557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&lt;!--owl slider stylesheet --&gt;</w:t>
      </w:r>
    </w:p>
    <w:p w14:paraId="32A2B0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rel="stylesheet" type="text/css" href="https://cdnjs.cloudflare.com/ajax/libs/OwlCarousel2/2.3.4/assets/owl.carousel.min.css" /&gt;</w:t>
      </w:r>
    </w:p>
    <w:p w14:paraId="05137A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nice select  --&gt;</w:t>
      </w:r>
    </w:p>
    <w:p w14:paraId="638F1C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rel="stylesheet" href="https://cdnjs.cloudflare.com/ajax/libs/jquery-nice-select/1.1.0/css/nice-select.min.css" integrity="sha512-CruCP+TD3yXzlvvijET8wV5WxxEh5H8P4cmz0RFbKK6FlZ2sYl3AEsKlLPHbniXKSrDdFewhbmBK5skbdsASbQ==" crossorigin="anonymous" /&gt;</w:t>
      </w:r>
    </w:p>
    <w:p w14:paraId="788610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font awesome style --&gt;</w:t>
      </w:r>
    </w:p>
    <w:p w14:paraId="60DDCD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href="css/font-awesome.min.css" rel="stylesheet" /&gt;</w:t>
      </w:r>
    </w:p>
    <w:p w14:paraId="15E9ADA5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896DB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Custom styles for this template --&gt;</w:t>
      </w:r>
    </w:p>
    <w:p w14:paraId="56D554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href="css/style.css" rel="stylesheet" /&gt;</w:t>
      </w:r>
    </w:p>
    <w:p w14:paraId="0D2E0F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responsive style --&gt;</w:t>
      </w:r>
    </w:p>
    <w:p w14:paraId="7A776A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&lt;link href="css/responsive.css" rel="stylesheet" /&gt;</w:t>
      </w:r>
    </w:p>
    <w:p w14:paraId="14503E9B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819B2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&lt;/head&gt;</w:t>
      </w:r>
    </w:p>
    <w:p w14:paraId="06B344B9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5568D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&lt;body class="sub_page"&gt;</w:t>
      </w:r>
    </w:p>
    <w:p w14:paraId="08A214EC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EA63A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&lt;div class="hero_area"&gt;</w:t>
      </w:r>
    </w:p>
    <w:p w14:paraId="3801C0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&lt;div class="bg-box"&gt;</w:t>
      </w:r>
    </w:p>
    <w:p w14:paraId="46B4EC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&lt;img src="images/hero-bg.jpg" alt=""&gt;</w:t>
      </w:r>
    </w:p>
    <w:p w14:paraId="14113B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&lt;/div&gt;</w:t>
      </w:r>
    </w:p>
    <w:p w14:paraId="49DFE4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&lt;!-- header section strats --&gt;</w:t>
      </w:r>
    </w:p>
    <w:p w14:paraId="700A84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&lt;header class="header_section"&gt;</w:t>
      </w:r>
    </w:p>
    <w:p w14:paraId="4CD039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&lt;div class="container"&gt;</w:t>
      </w:r>
    </w:p>
    <w:p w14:paraId="21DFEF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&lt;nav class="navbar navbar-expand-lg custom_nav-container "&gt;</w:t>
      </w:r>
    </w:p>
    <w:p w14:paraId="6C33A7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&lt;a class="navbar-brand" href="index.html"&gt;</w:t>
      </w:r>
    </w:p>
    <w:p w14:paraId="5B441B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&lt;span&gt;</w:t>
      </w:r>
    </w:p>
    <w:p w14:paraId="36E067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SplashBurger</w:t>
      </w:r>
    </w:p>
    <w:p w14:paraId="4BA78F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&lt;/span&gt;</w:t>
      </w:r>
    </w:p>
    <w:p w14:paraId="385126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&lt;/a&gt;</w:t>
      </w:r>
    </w:p>
    <w:p w14:paraId="48AA557C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F79D9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&lt;button class="navbar-toggler" type="button" data-toggle="collapse" data-target="#navbarSupportedContent" aria-controls="navbarSupportedContent" aria-expanded="false" aria-label="Toggle navigation"&gt;</w:t>
      </w:r>
    </w:p>
    <w:p w14:paraId="7A2B1C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&lt;span class=""&gt; &lt;/span&gt;</w:t>
      </w:r>
    </w:p>
    <w:p w14:paraId="5078AE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&lt;/button&gt;</w:t>
      </w:r>
    </w:p>
    <w:p w14:paraId="7F10F6AD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CB437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class="collapse navbar-collapse" id="navbarSupportedContent"&gt;</w:t>
      </w:r>
    </w:p>
    <w:p w14:paraId="3B3B4A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&lt;ul class="navbar-nav  mx-auto "&gt;</w:t>
      </w:r>
    </w:p>
    <w:p w14:paraId="336A6D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&lt;li class="nav-item active"&gt;</w:t>
      </w:r>
    </w:p>
    <w:p w14:paraId="2EDD54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&lt;a class="nav-link" href="index.html"&gt;Glavna &lt;span class="sr-only"&gt;(current)&lt;/span&gt;&lt;/a&gt;</w:t>
      </w:r>
    </w:p>
    <w:p w14:paraId="3BEC9E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&lt;/li&gt;</w:t>
      </w:r>
    </w:p>
    <w:p w14:paraId="30232C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&lt;li class="nav-item"&gt;</w:t>
      </w:r>
    </w:p>
    <w:p w14:paraId="6771FB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&lt;a class="nav-link" href="index.html#glavnimeni"&gt;Meni&lt;/a&gt;</w:t>
      </w:r>
    </w:p>
    <w:p w14:paraId="135736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&lt;/li&gt;</w:t>
      </w:r>
    </w:p>
    <w:p w14:paraId="4E823B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&lt;li class="nav-item"&gt;</w:t>
      </w:r>
    </w:p>
    <w:p w14:paraId="2AC10A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&lt;a class="nav-link" href="index.html#recenzija"&gt;Recenzije&lt;/a&gt;</w:t>
      </w:r>
    </w:p>
    <w:p w14:paraId="0AC55B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&lt;/li&gt;</w:t>
      </w:r>
    </w:p>
    <w:p w14:paraId="4338D9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&lt;li class="nav-item"&gt;</w:t>
      </w:r>
    </w:p>
    <w:p w14:paraId="258C4A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&lt;a class="nav-link" href="about.html"&gt;O nama&lt;/a&gt;</w:t>
      </w:r>
    </w:p>
    <w:p w14:paraId="35E7AF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&lt;/li&gt;</w:t>
      </w:r>
    </w:p>
    <w:p w14:paraId="436E1C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&lt;/ul&gt;</w:t>
      </w:r>
    </w:p>
    <w:p w14:paraId="0F2D04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&lt;div class="user_option"&gt;</w:t>
      </w:r>
    </w:p>
    <w:p w14:paraId="304FCA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href="rezervacija.html" class="order_online"&gt;</w:t>
      </w:r>
    </w:p>
    <w:p w14:paraId="6528E6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Rezervacije</w:t>
      </w:r>
    </w:p>
    <w:p w14:paraId="0D1B1B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6EECBF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&lt;/div&gt;</w:t>
      </w:r>
    </w:p>
    <w:p w14:paraId="7C9D5A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664797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&lt;/nav&gt;</w:t>
      </w:r>
    </w:p>
    <w:p w14:paraId="33D582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&lt;/div&gt;</w:t>
      </w:r>
    </w:p>
    <w:p w14:paraId="7377A4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&lt;/header&gt;</w:t>
      </w:r>
    </w:p>
    <w:p w14:paraId="0F60C7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&lt;!-- end header section --&gt;</w:t>
      </w:r>
    </w:p>
    <w:p w14:paraId="2E5C20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&lt;/div&gt;</w:t>
      </w:r>
    </w:p>
    <w:p w14:paraId="47720A30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594CC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book section --&gt;</w:t>
      </w:r>
    </w:p>
    <w:p w14:paraId="3A31A9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&lt;div id="kontakt"&gt;</w:t>
      </w:r>
    </w:p>
    <w:p w14:paraId="44359A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&lt;section class="book_section layout_padding"&gt;</w:t>
      </w:r>
    </w:p>
    <w:p w14:paraId="621851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&lt;div class="container"&gt;</w:t>
      </w:r>
    </w:p>
    <w:p w14:paraId="4EC749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&lt;div class="heading_container"&gt;</w:t>
      </w:r>
    </w:p>
    <w:p w14:paraId="2872B3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&lt;h2&gt;Napravite rezervaciju!&lt;/h2&gt;</w:t>
      </w:r>
    </w:p>
    <w:p w14:paraId="1764D0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&lt;/div&gt;</w:t>
      </w:r>
    </w:p>
    <w:p w14:paraId="59B164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&lt;div class="row"&gt;</w:t>
      </w:r>
    </w:p>
    <w:p w14:paraId="69C78F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class="col-md-6"&gt;</w:t>
      </w:r>
    </w:p>
    <w:p w14:paraId="19D31E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class="form_container"&gt;</w:t>
      </w:r>
    </w:p>
    <w:p w14:paraId="56DE75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&lt;form id="form" action="/"&gt;</w:t>
      </w:r>
    </w:p>
    <w:p w14:paraId="27EB14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&lt;div id="success-msg" style="display: none; text-align: center; padding: 40px 0;"&gt;</w:t>
      </w:r>
    </w:p>
    <w:p w14:paraId="6E9563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&lt;div style="font-size: 50px; color: #ffbe33; margin-bottom: 20px;"&gt;</w:t>
      </w:r>
    </w:p>
    <w:p w14:paraId="564944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&lt;i class="fa fa-check-circle"&gt;&lt;/i&gt;</w:t>
      </w:r>
    </w:p>
    <w:p w14:paraId="2A120E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  &lt;/div&gt;</w:t>
      </w:r>
    </w:p>
    <w:p w14:paraId="028E6C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&lt;h3&gt;Hvala Vam!&lt;/h3&gt;</w:t>
      </w:r>
    </w:p>
    <w:p w14:paraId="26864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&lt;p&gt;Vaša rezervacija je uspešno primljena. Javićemo Vam se uskoro.&lt;/p&gt;</w:t>
      </w:r>
    </w:p>
    <w:p w14:paraId="506E61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&lt;/div&gt;</w:t>
      </w:r>
    </w:p>
    <w:p w14:paraId="19A2DD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&lt;div class="input-control"&gt;</w:t>
      </w:r>
    </w:p>
    <w:p w14:paraId="0384A8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&lt;input type="text" id="ime" placeholder="Vaše ime" /&gt;</w:t>
      </w:r>
    </w:p>
    <w:p w14:paraId="6A7BBC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&lt;div class="greska"&gt;&lt;/div&gt;</w:t>
      </w:r>
    </w:p>
    <w:p w14:paraId="729D85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&lt;/div&gt;</w:t>
      </w:r>
    </w:p>
    <w:p w14:paraId="6A0B8215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F9BC6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&lt;div class="input-control"&gt;</w:t>
      </w:r>
    </w:p>
    <w:p w14:paraId="4874E0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&lt;input type="text" id="telefon"  placeholder="Vaš broj telefona" /&gt;</w:t>
      </w:r>
    </w:p>
    <w:p w14:paraId="5624F2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&lt;div class="greska"&gt;&lt;/div&gt;</w:t>
      </w:r>
    </w:p>
    <w:p w14:paraId="583339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&lt;/div&gt;</w:t>
      </w:r>
    </w:p>
    <w:p w14:paraId="028BD545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32BCF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&lt;div class="input-control"&gt;</w:t>
      </w:r>
    </w:p>
    <w:p w14:paraId="089454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&lt;input type="email" id="email"  placeholder="Vaš e-mail" /&gt;</w:t>
      </w:r>
    </w:p>
    <w:p w14:paraId="39FD9A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&lt;div class="greska"&gt;&lt;/div&gt;</w:t>
      </w:r>
    </w:p>
    <w:p w14:paraId="0AE7EC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&lt;/div&gt;</w:t>
      </w:r>
    </w:p>
    <w:p w14:paraId="32AB3B25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93CC3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&lt;div class="input-control"&gt;</w:t>
      </w:r>
    </w:p>
    <w:p w14:paraId="401077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&lt;select id="osobe" class="nice-select wide"&gt;</w:t>
      </w:r>
    </w:p>
    <w:p w14:paraId="3AD13E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&lt;option value="" disabled selected&gt;Za koliko osoba?&lt;/option&gt;</w:t>
      </w:r>
    </w:p>
    <w:p w14:paraId="466270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&lt;option value="1"&gt;1&lt;/option&gt;</w:t>
      </w:r>
    </w:p>
    <w:p w14:paraId="327267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&lt;option value="2"&gt;2&lt;/option&gt;</w:t>
      </w:r>
    </w:p>
    <w:p w14:paraId="6EF93D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&lt;option value="3"&gt;3&lt;/option&gt;</w:t>
      </w:r>
    </w:p>
    <w:p w14:paraId="336FA1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&lt;option value="4"&gt;4&lt;/option&gt;</w:t>
      </w:r>
    </w:p>
    <w:p w14:paraId="21B708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&lt;option value="5"&gt;5+&lt;/option&gt;</w:t>
      </w:r>
    </w:p>
    <w:p w14:paraId="4A2AFA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&lt;/select&gt;</w:t>
      </w:r>
    </w:p>
    <w:p w14:paraId="48164D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&lt;div class="greska"&gt;&lt;/div&gt;</w:t>
      </w:r>
    </w:p>
    <w:p w14:paraId="5560CD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&lt;/div&gt;</w:t>
      </w:r>
    </w:p>
    <w:p w14:paraId="6FEE5256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0E7C5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&lt;div class="input-control"&gt;</w:t>
      </w:r>
    </w:p>
    <w:p w14:paraId="6899A5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&lt;input type="date" id="datum" &gt;</w:t>
      </w:r>
    </w:p>
    <w:p w14:paraId="038498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&lt;div class="greska"&gt;&lt;/div&gt;</w:t>
      </w:r>
    </w:p>
    <w:p w14:paraId="5FE6B7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&lt;/div&gt;</w:t>
      </w:r>
    </w:p>
    <w:p w14:paraId="47C427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      </w:t>
      </w:r>
    </w:p>
    <w:p w14:paraId="514843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&lt;div class="input-control"&gt;</w:t>
      </w:r>
    </w:p>
    <w:p w14:paraId="6CAC9C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&lt;textarea name="textarea" id="textarea" placeholder="Unesite Vaš specijalni zahtev:"&gt;&lt;/textarea&gt;</w:t>
      </w:r>
    </w:p>
    <w:p w14:paraId="2E0A3E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&lt;div class="greska"&gt;&lt;/div&gt;</w:t>
      </w:r>
    </w:p>
    <w:p w14:paraId="4C2C05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&lt;/div&gt;</w:t>
      </w:r>
    </w:p>
    <w:p w14:paraId="5B34CBE7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F3459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&lt;div id="dugme"&gt;</w:t>
      </w:r>
    </w:p>
    <w:p w14:paraId="11CE7F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&lt;button type="submit"&gt;Rezervišite odmah!&lt;/button&gt;</w:t>
      </w:r>
    </w:p>
    <w:p w14:paraId="45760A2D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2F8CF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&lt;/div&gt;</w:t>
      </w:r>
    </w:p>
    <w:p w14:paraId="3D2B37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&lt;/form&gt;</w:t>
      </w:r>
    </w:p>
    <w:p w14:paraId="3924C6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7E7C03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&lt;/div&gt;</w:t>
      </w:r>
    </w:p>
    <w:p w14:paraId="496487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class="col-md-6"&gt;</w:t>
      </w:r>
    </w:p>
    <w:p w14:paraId="126E54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class="map_container"&gt;</w:t>
      </w:r>
    </w:p>
    <w:p w14:paraId="10A4A0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&lt;iframe src="https://www.google.com/maps/embed?pb=!1m18!1m12!1m3!1d2830.3586721084557!2d20.481839876602724!3d44.8142571765682!2m3!1f0!2f0!3f0!3m2!1i1024!2i768!4f13.1!3m3!1m2!1s0x475a7a9609031735%3A0xc17ed71f59ac4725!2z0JLQuNGB0L7QutCwIElDVCDRiNC60L7Qu9Cw!5e0!3m2!1ssr!2srs!4v1767965540412!5m2!1ssr!2srs" width="100%" height="100%" style="border:0;" allowfullscreen="" loading="lazy"&gt;&lt;/iframe&gt;</w:t>
      </w:r>
    </w:p>
    <w:p w14:paraId="237479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77B20B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&lt;/div&gt;</w:t>
      </w:r>
    </w:p>
    <w:p w14:paraId="67E786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&lt;/div&gt;</w:t>
      </w:r>
    </w:p>
    <w:p w14:paraId="624C1D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&lt;/div&gt;</w:t>
      </w:r>
    </w:p>
    <w:p w14:paraId="67CEED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&lt;/section&gt;</w:t>
      </w:r>
    </w:p>
    <w:p w14:paraId="64E2FF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&lt;/div&gt;</w:t>
      </w:r>
    </w:p>
    <w:p w14:paraId="085B5C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end book section --&gt;</w:t>
      </w:r>
    </w:p>
    <w:p w14:paraId="4769E64D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B1E75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footer section --&gt;</w:t>
      </w:r>
    </w:p>
    <w:p w14:paraId="3A4D6F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&lt;footer class="footer_section"&gt;</w:t>
      </w:r>
    </w:p>
    <w:p w14:paraId="094170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&lt;div class="container"&gt;</w:t>
      </w:r>
    </w:p>
    <w:p w14:paraId="721234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&lt;div class="row"&gt;</w:t>
      </w:r>
    </w:p>
    <w:p w14:paraId="48379F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class="col-md-4 footer-col"&gt;</w:t>
      </w:r>
    </w:p>
    <w:p w14:paraId="0122CE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class="footer_contact"&gt;</w:t>
      </w:r>
    </w:p>
    <w:p w14:paraId="2DC69A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&lt;h4&gt;</w:t>
      </w:r>
    </w:p>
    <w:p w14:paraId="165131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Kontaktirajte nas!</w:t>
      </w:r>
    </w:p>
    <w:p w14:paraId="64FEC0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&lt;/h4&gt;</w:t>
      </w:r>
    </w:p>
    <w:p w14:paraId="6E4C82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&lt;div class="contact_link_box"&gt;</w:t>
      </w:r>
    </w:p>
    <w:p w14:paraId="0ED5F1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href="#kontakt"&gt;</w:t>
      </w:r>
    </w:p>
    <w:p w14:paraId="3A7FF8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fa-map-marker" aria-hidden="true"&gt;&lt;/i&gt;</w:t>
      </w:r>
    </w:p>
    <w:p w14:paraId="49A7E6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&lt;span&gt;</w:t>
      </w:r>
    </w:p>
    <w:p w14:paraId="011C57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Lokacija</w:t>
      </w:r>
    </w:p>
    <w:p w14:paraId="608CC3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&lt;/span&gt;</w:t>
      </w:r>
    </w:p>
    <w:p w14:paraId="5EE3F5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7371C4E8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41AFF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fa-phone" aria-hidden="true" style="margin-bottom: 10px;"&gt;</w:t>
      </w:r>
    </w:p>
    <w:p w14:paraId="672B0D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          &lt;span&gt;</w:t>
      </w:r>
    </w:p>
    <w:p w14:paraId="521EFC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Naš broj telefona :</w:t>
      </w:r>
    </w:p>
    <w:p w14:paraId="5FCE78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          &lt;div class="brojtelefona"&gt;+381 61 2789443&lt;/div&gt; </w:t>
      </w:r>
    </w:p>
    <w:p w14:paraId="06B6F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&lt;/span&gt;</w:t>
      </w:r>
    </w:p>
    <w:p w14:paraId="3F3DE6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&lt;/i&gt;</w:t>
      </w:r>
    </w:p>
    <w:p w14:paraId="2ADB1707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5B6287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fa-envelope" aria-hidden="true"&gt;</w:t>
      </w:r>
    </w:p>
    <w:p w14:paraId="528F40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          &lt;span&gt;</w:t>
      </w:r>
    </w:p>
    <w:p w14:paraId="6FF1B0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vladimir.krljic.35.24@ict.edu.rs</w:t>
      </w:r>
    </w:p>
    <w:p w14:paraId="666A2A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&lt;/span&gt;</w:t>
      </w:r>
    </w:p>
    <w:p w14:paraId="6A777C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&lt;/i&gt;</w:t>
      </w:r>
    </w:p>
    <w:p w14:paraId="1F57AA29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B96BA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&lt;/div&gt;</w:t>
      </w:r>
    </w:p>
    <w:p w14:paraId="52B860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5130A5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&lt;/div&gt;</w:t>
      </w:r>
    </w:p>
    <w:p w14:paraId="544135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class="col-md-4 footer-col"&gt;</w:t>
      </w:r>
    </w:p>
    <w:p w14:paraId="0F5489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&lt;div class="footer_detail"&gt;</w:t>
      </w:r>
    </w:p>
    <w:p w14:paraId="662866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&lt;a href="" class="footer-logo"&gt;</w:t>
      </w:r>
    </w:p>
    <w:p w14:paraId="1486B1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Naše društvene mreže</w:t>
      </w:r>
    </w:p>
    <w:p w14:paraId="5377E3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&lt;/a&gt;</w:t>
      </w:r>
    </w:p>
    <w:p w14:paraId="7D8569E1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A1667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&lt;div class="footer_social"&gt;</w:t>
      </w:r>
    </w:p>
    <w:p w14:paraId="5C1F7F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href="https://www.facebook.com/?locale=sr_RS" target="_blank"&gt;</w:t>
      </w:r>
    </w:p>
    <w:p w14:paraId="2E0D6C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fa-facebook" aria-hidden="true"&gt;&lt;/i&gt;</w:t>
      </w:r>
    </w:p>
    <w:p w14:paraId="1F0B87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7125D2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href="https://x.com/" target="_blank"&gt;</w:t>
      </w:r>
    </w:p>
    <w:p w14:paraId="29D1E5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fa-twitter" aria-hidden="true"&gt;&lt;/i&gt;</w:t>
      </w:r>
    </w:p>
    <w:p w14:paraId="690FD6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668597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href="https://rs.linkedin.com/" target="_blank"&gt;</w:t>
      </w:r>
    </w:p>
    <w:p w14:paraId="550636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fa-linkedin" aria-hidden="true"&gt;&lt;/i&gt;</w:t>
      </w:r>
    </w:p>
    <w:p w14:paraId="39DA55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783AE0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href="https://www.instagram.com/" target="_blank"&gt;</w:t>
      </w:r>
    </w:p>
    <w:p w14:paraId="0923C0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fa-instagram" aria-hidden="true"&gt;&lt;/i&gt;</w:t>
      </w:r>
    </w:p>
    <w:p w14:paraId="3BC206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39D67F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&lt;a href="https://www.pinterest.com/" target="_blank"&gt;</w:t>
      </w:r>
    </w:p>
    <w:p w14:paraId="54B221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&lt;i class="fa fa-pinterest" aria-hidden="true"&gt;&lt;/i&gt;</w:t>
      </w:r>
    </w:p>
    <w:p w14:paraId="0156DF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&lt;/a&gt;</w:t>
      </w:r>
    </w:p>
    <w:p w14:paraId="587734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&lt;/div&gt;</w:t>
      </w:r>
    </w:p>
    <w:p w14:paraId="04A6E2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&lt;/div&gt;</w:t>
      </w:r>
    </w:p>
    <w:p w14:paraId="5B459E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&lt;/div&gt;</w:t>
      </w:r>
    </w:p>
    <w:p w14:paraId="3C6178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class="col-md-4 footer-col"&gt;</w:t>
      </w:r>
    </w:p>
    <w:p w14:paraId="536C36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&lt;h4&gt;</w:t>
      </w:r>
    </w:p>
    <w:p w14:paraId="1039D1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Radno vreme</w:t>
      </w:r>
    </w:p>
    <w:p w14:paraId="2738AC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&lt;/h4&gt;</w:t>
      </w:r>
    </w:p>
    <w:p w14:paraId="5FC6B7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&lt;p&gt;</w:t>
      </w:r>
    </w:p>
    <w:p w14:paraId="3B3339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    Svakog dana </w:t>
      </w:r>
    </w:p>
    <w:p w14:paraId="2C61EB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&lt;/p&gt;</w:t>
      </w:r>
    </w:p>
    <w:p w14:paraId="0A1184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&lt;p&gt;</w:t>
      </w:r>
    </w:p>
    <w:p w14:paraId="1042FB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12:00 - 00:00</w:t>
      </w:r>
    </w:p>
    <w:p w14:paraId="050F65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&lt;/p&gt;</w:t>
      </w:r>
    </w:p>
    <w:p w14:paraId="4829CB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&lt;/div&gt;</w:t>
      </w:r>
    </w:p>
    <w:p w14:paraId="596828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&lt;/div&gt;</w:t>
      </w:r>
    </w:p>
    <w:p w14:paraId="3E6F78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&lt;div class="footer-info"&gt;</w:t>
      </w:r>
    </w:p>
    <w:p w14:paraId="58C233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&lt;p&gt;</w:t>
      </w:r>
    </w:p>
    <w:p w14:paraId="5A18D8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&amp;copy; &lt;span id="displayYear"&gt;&lt;/span&gt; Sva prava sačuvana&lt;br&gt;&lt;br&gt;</w:t>
      </w:r>
    </w:p>
    <w:p w14:paraId="11DB35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&amp;copy; &lt;span id="displayYear"&gt;&lt;/span&gt; ICT Visoka škola&lt;/a&gt;</w:t>
      </w:r>
    </w:p>
    <w:p w14:paraId="4D5E4D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&lt;/p&gt;</w:t>
      </w:r>
    </w:p>
    <w:p w14:paraId="58064C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&lt;/div&gt;</w:t>
      </w:r>
    </w:p>
    <w:p w14:paraId="0388A6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&lt;/div&gt;</w:t>
      </w:r>
    </w:p>
    <w:p w14:paraId="194992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&lt;/footer&gt;</w:t>
      </w:r>
    </w:p>
    <w:p w14:paraId="5474F2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footer section --&gt;</w:t>
      </w:r>
    </w:p>
    <w:p w14:paraId="04443921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5512C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jQery --&gt;</w:t>
      </w:r>
    </w:p>
    <w:p w14:paraId="067485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src="js/jquery-3.4.1.min.js"&gt;&lt;/script&gt;</w:t>
      </w:r>
    </w:p>
    <w:p w14:paraId="783716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popper js --&gt;</w:t>
      </w:r>
    </w:p>
    <w:p w14:paraId="3361F6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src="https://cdn.jsdelivr.net/npm/popper.js@1.16.0/dist/umd/popper.min.js" integrity="sha384-Q6E9RHvbIyZFJoft+2mJbHaEWldlvI9IOYy5n3zV9zzTtmI3UksdQRVvoxMfooAo" crossorigin="anonymous"&gt;</w:t>
      </w:r>
    </w:p>
    <w:p w14:paraId="3D4B6B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&lt;/script&gt;</w:t>
      </w:r>
    </w:p>
    <w:p w14:paraId="1572B9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bootstrap js --&gt;</w:t>
      </w:r>
    </w:p>
    <w:p w14:paraId="255F13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src="js/bootstrap.js"&gt;&lt;/script&gt;</w:t>
      </w:r>
    </w:p>
    <w:p w14:paraId="752B8F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owl slider --&gt;</w:t>
      </w:r>
    </w:p>
    <w:p w14:paraId="2EB828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src="https://cdnjs.cloudflare.com/ajax/libs/OwlCarousel2/2.3.4/owl.carousel.min.js"&gt;</w:t>
      </w:r>
    </w:p>
    <w:p w14:paraId="757D40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&lt;/script&gt;</w:t>
      </w:r>
    </w:p>
    <w:p w14:paraId="051F41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isotope js --&gt;</w:t>
      </w:r>
    </w:p>
    <w:p w14:paraId="1A5C41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src="https://unpkg.com/isotope-layout@3.0.4/dist/isotope.pkgd.min.js"&gt;&lt;/script&gt;</w:t>
      </w:r>
    </w:p>
    <w:p w14:paraId="19BC90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nice select --&gt;</w:t>
      </w:r>
    </w:p>
    <w:p w14:paraId="3DA569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src="https://cdnjs.cloudflare.com/ajax/libs/jquery-nice-select/1.1.0/js/jquery.nice-select.min.js"&gt;&lt;/script&gt;</w:t>
      </w:r>
    </w:p>
    <w:p w14:paraId="1C5D8E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custom js --&gt;</w:t>
      </w:r>
    </w:p>
    <w:p w14:paraId="1F52CC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src="js/custom.js"&gt;&lt;/script&gt;</w:t>
      </w:r>
    </w:p>
    <w:p w14:paraId="17B93C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Google Map --&gt;</w:t>
      </w:r>
    </w:p>
    <w:p w14:paraId="06804C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&lt;script src="https://maps.googleapis.com/maps/api/js?key=AIzaSyCh39n5U-4IoWpsVGUHWdqB6puEkhRLdmI&amp;callback=myMap"&gt;</w:t>
      </w:r>
    </w:p>
    <w:p w14:paraId="7090AE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&lt;/script&gt;</w:t>
      </w:r>
    </w:p>
    <w:p w14:paraId="7C374E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&lt;!-- End Google Map --&gt;</w:t>
      </w:r>
    </w:p>
    <w:p w14:paraId="215E9301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2BA4B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&lt;/body&gt;</w:t>
      </w:r>
    </w:p>
    <w:p w14:paraId="27BD385C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4E9BB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&lt;/html&gt;</w:t>
      </w:r>
    </w:p>
    <w:p w14:paraId="00986F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sz w:val="36"/>
          <w:szCs w:val="36"/>
          <w:u w:val="single"/>
          <w:lang w:val="sr-Latn-RS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/>
          <w:color w:val="FFFFFF" w:themeColor="background1"/>
          <w:sz w:val="36"/>
          <w:szCs w:val="36"/>
          <w:u w:val="single"/>
          <w:lang w:val="sr-Latn-RS"/>
          <w14:textFill>
            <w14:solidFill>
              <w14:schemeClr w14:val="bg1"/>
            </w14:solidFill>
          </w14:textFill>
        </w:rPr>
        <w:t>CSS(koji sam ja radio, bez ovih sitnih promena, da ne bih slao ceo css kod od template-a)</w:t>
      </w:r>
      <w:r>
        <w:rPr>
          <w:rFonts w:hint="default"/>
          <w:color w:val="FFFFFF" w:themeColor="background1"/>
          <w:sz w:val="36"/>
          <w:szCs w:val="36"/>
          <w:u w:val="single"/>
          <w:lang w:val="sr-Latn-RS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{</w:t>
      </w:r>
    </w:p>
    <w:p w14:paraId="10A8FF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background-color: #222831;</w:t>
      </w:r>
    </w:p>
    <w:p w14:paraId="0C574B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#ffffff;</w:t>
      </w:r>
    </w:p>
    <w:p w14:paraId="27AB36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padding: 75px 0 40px 0;</w:t>
      </w:r>
    </w:p>
    <w:p w14:paraId="13B03F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text-align: center;</w:t>
      </w:r>
    </w:p>
    <w:p w14:paraId="31DC60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2132327A"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3F7DDD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h4 {</w:t>
      </w:r>
    </w:p>
    <w:p w14:paraId="632A54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font-size: 28px;</w:t>
      </w:r>
    </w:p>
    <w:p w14:paraId="5CCA4A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7E6E1DED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1089D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h4,</w:t>
      </w:r>
    </w:p>
    <w:p w14:paraId="05E8A8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.footer-logo {</w:t>
      </w:r>
    </w:p>
    <w:p w14:paraId="7C7076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font-weight: 600;</w:t>
      </w:r>
    </w:p>
    <w:p w14:paraId="19CC14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margin-bottom: 20px;</w:t>
      </w:r>
    </w:p>
    <w:p w14:paraId="045A79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font-family: 'Dancing Script', cursive;</w:t>
      </w:r>
    </w:p>
    <w:p w14:paraId="0E97E4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10574082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C1AD7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p {</w:t>
      </w:r>
    </w:p>
    <w:p w14:paraId="22BCDE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#dbdbdb;</w:t>
      </w:r>
    </w:p>
    <w:p w14:paraId="51B823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1F83C087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5E948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.footer-col {</w:t>
      </w:r>
    </w:p>
    <w:p w14:paraId="0D0225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margin-bottom: 30px;</w:t>
      </w:r>
    </w:p>
    <w:p w14:paraId="01B880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3D36F647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8B8B6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.footer_contact .contact_link_box {</w:t>
      </w:r>
    </w:p>
    <w:p w14:paraId="50BFAD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display: -webkit-box;</w:t>
      </w:r>
    </w:p>
    <w:p w14:paraId="44AE21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display: -ms-flexbox;</w:t>
      </w:r>
    </w:p>
    <w:p w14:paraId="677E8A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display: flex;</w:t>
      </w:r>
    </w:p>
    <w:p w14:paraId="5C5231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-webkit-box-orient: vertical;</w:t>
      </w:r>
    </w:p>
    <w:p w14:paraId="79ABA8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-webkit-box-direction: normal;</w:t>
      </w:r>
    </w:p>
    <w:p w14:paraId="3155FB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-ms-flex-direction: column;</w:t>
      </w:r>
    </w:p>
    <w:p w14:paraId="667AFA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flex-direction: column;</w:t>
      </w:r>
    </w:p>
    <w:p w14:paraId="38066E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415319A6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26DA0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.footer_contact .contact_link_box a {</w:t>
      </w:r>
    </w:p>
    <w:p w14:paraId="77E137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margin: 5px 0;</w:t>
      </w:r>
    </w:p>
    <w:p w14:paraId="563F80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#ffffff;</w:t>
      </w:r>
    </w:p>
    <w:p w14:paraId="0E7810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027451B5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30B79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.footer_contact .contact_link_box a i {</w:t>
      </w:r>
    </w:p>
    <w:p w14:paraId="2DF633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margin-right: 5px;</w:t>
      </w:r>
    </w:p>
    <w:p w14:paraId="1A3266B6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16A71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16B96B5A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4DBC5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.footer_contact .contact_link_box a:hover {</w:t>
      </w:r>
    </w:p>
    <w:p w14:paraId="3C28AF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#ffbe33;</w:t>
      </w:r>
    </w:p>
    <w:p w14:paraId="69EC9B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61280E90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8CD27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.footer-logo {</w:t>
      </w:r>
    </w:p>
    <w:p w14:paraId="7C081F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display: block;</w:t>
      </w:r>
    </w:p>
    <w:p w14:paraId="4824E0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font-weight: bold;</w:t>
      </w:r>
    </w:p>
    <w:p w14:paraId="2DF2EA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font-size: 38px;</w:t>
      </w:r>
    </w:p>
    <w:p w14:paraId="4EE664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line-height: 1;</w:t>
      </w:r>
    </w:p>
    <w:p w14:paraId="3BC0E5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#ffffff;</w:t>
      </w:r>
    </w:p>
    <w:p w14:paraId="2149B4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margin-bottom: 40px;</w:t>
      </w:r>
    </w:p>
    <w:p w14:paraId="7F6A5F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52B8C2EB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4677A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.footer_social {</w:t>
      </w:r>
    </w:p>
    <w:p w14:paraId="498692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display: -webkit-box;</w:t>
      </w:r>
    </w:p>
    <w:p w14:paraId="14E283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display: -ms-flexbox;</w:t>
      </w:r>
    </w:p>
    <w:p w14:paraId="31003A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display: flex;</w:t>
      </w:r>
    </w:p>
    <w:p w14:paraId="2737BF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-webkit-box-pack: center;</w:t>
      </w:r>
    </w:p>
    <w:p w14:paraId="6F5730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-ms-flex-pack: center;</w:t>
      </w:r>
    </w:p>
    <w:p w14:paraId="36A33A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justify-content: center;</w:t>
      </w:r>
    </w:p>
    <w:p w14:paraId="5D1823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margin-top: 20px;</w:t>
      </w:r>
    </w:p>
    <w:p w14:paraId="2288B6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margin-bottom: 10px;</w:t>
      </w:r>
    </w:p>
    <w:p w14:paraId="1DFA91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121A7E25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79D77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.footer_social a {</w:t>
      </w:r>
    </w:p>
    <w:p w14:paraId="63821C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display: -webkit-box;</w:t>
      </w:r>
    </w:p>
    <w:p w14:paraId="1AAD19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display: -ms-flexbox;</w:t>
      </w:r>
    </w:p>
    <w:p w14:paraId="348C3A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display: flex;</w:t>
      </w:r>
    </w:p>
    <w:p w14:paraId="4AC6BB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-webkit-box-pack: center;</w:t>
      </w:r>
    </w:p>
    <w:p w14:paraId="0F1B30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-ms-flex-pack: center;</w:t>
      </w:r>
    </w:p>
    <w:p w14:paraId="53A779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justify-content: center;</w:t>
      </w:r>
    </w:p>
    <w:p w14:paraId="076563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-webkit-box-align: center;</w:t>
      </w:r>
    </w:p>
    <w:p w14:paraId="04B4F3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-ms-flex-align: center;</w:t>
      </w:r>
    </w:p>
    <w:p w14:paraId="231E29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align-items: center;</w:t>
      </w:r>
    </w:p>
    <w:p w14:paraId="2DDAE9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#222831;</w:t>
      </w:r>
    </w:p>
    <w:p w14:paraId="606416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width: 30px;</w:t>
      </w:r>
    </w:p>
    <w:p w14:paraId="12F845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height: 30px;</w:t>
      </w:r>
    </w:p>
    <w:p w14:paraId="330C91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border-radius: 100%;</w:t>
      </w:r>
    </w:p>
    <w:p w14:paraId="444DEB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background-color: #ffffff;</w:t>
      </w:r>
    </w:p>
    <w:p w14:paraId="0030A1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border-radius: 100%;</w:t>
      </w:r>
    </w:p>
    <w:p w14:paraId="1451AD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margin: 0 2.5px;</w:t>
      </w:r>
    </w:p>
    <w:p w14:paraId="5D2D5E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font-size: 18px;</w:t>
      </w:r>
    </w:p>
    <w:p w14:paraId="19348E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5233FB97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71784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.footer_social a:hover {</w:t>
      </w:r>
    </w:p>
    <w:p w14:paraId="201D30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#ffbe33;</w:t>
      </w:r>
    </w:p>
    <w:p w14:paraId="56031B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0827BC08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3BC3D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.footer-info {</w:t>
      </w:r>
    </w:p>
    <w:p w14:paraId="3E9C99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text-align: center;</w:t>
      </w:r>
    </w:p>
    <w:p w14:paraId="30005A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margin-top: 25px;</w:t>
      </w:r>
    </w:p>
    <w:p w14:paraId="556810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5671E601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39FA2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.footer-info p {</w:t>
      </w:r>
    </w:p>
    <w:p w14:paraId="3E3A62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#ffffff;</w:t>
      </w:r>
    </w:p>
    <w:p w14:paraId="6427E0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margin: 0;</w:t>
      </w:r>
    </w:p>
    <w:p w14:paraId="6C19F1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36D23727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D613A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.footer-info p a {</w:t>
      </w:r>
    </w:p>
    <w:p w14:paraId="4F6088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inherit;</w:t>
      </w:r>
    </w:p>
    <w:p w14:paraId="07E339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261BA2EC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D773C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span{</w:t>
      </w:r>
    </w:p>
    <w:p w14:paraId="4C18E2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font-family: 'Lucida Sans', 'Lucida Sans Regular', 'Lucida Grande', 'Lucida Sans Unicode', Geneva, Verdana, sans-serif;</w:t>
      </w:r>
    </w:p>
    <w:p w14:paraId="3A838D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#e0e0e0;</w:t>
      </w:r>
    </w:p>
    <w:p w14:paraId="5C4F6230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93B41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7011FA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 span:hover, i:hover {</w:t>
      </w:r>
    </w:p>
    <w:p w14:paraId="20E92B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#ffbe33;</w:t>
      </w:r>
    </w:p>
    <w:p w14:paraId="540BD9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cursor: pointer;</w:t>
      </w:r>
    </w:p>
    <w:p w14:paraId="0B78FA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1C55E526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3B44FB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.client_owl-carousel .owl-dots {</w:t>
      </w:r>
    </w:p>
    <w:p w14:paraId="10BD66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text-align: center;</w:t>
      </w:r>
    </w:p>
    <w:p w14:paraId="2CC7B1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margin-top: 20px;</w:t>
      </w:r>
    </w:p>
    <w:p w14:paraId="40FD31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display: block !important; </w:t>
      </w:r>
    </w:p>
    <w:p w14:paraId="0076F8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26EB310F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806A4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.client_owl-carousel .owl-dot span {</w:t>
      </w:r>
    </w:p>
    <w:p w14:paraId="725E8D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width: 12px;</w:t>
      </w:r>
    </w:p>
    <w:p w14:paraId="5C724E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height: 12px;</w:t>
      </w:r>
    </w:p>
    <w:p w14:paraId="4BAECE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margin: 5px 7px;</w:t>
      </w:r>
    </w:p>
    <w:p w14:paraId="03A859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background: #e0e0e0; </w:t>
      </w:r>
    </w:p>
    <w:p w14:paraId="024975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display: block;</w:t>
      </w:r>
    </w:p>
    <w:p w14:paraId="587D3C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border-radius: 30px;</w:t>
      </w:r>
    </w:p>
    <w:p w14:paraId="0527B3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transition: all 0.3s ease;</w:t>
      </w:r>
    </w:p>
    <w:p w14:paraId="5841DE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1377DD60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01E97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.client_owl-carousel .owl-dot.active span {</w:t>
      </w:r>
    </w:p>
    <w:p w14:paraId="364829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background: #ffbe33; </w:t>
      </w:r>
    </w:p>
    <w:p w14:paraId="7143B0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width: 25px; </w:t>
      </w:r>
    </w:p>
    <w:p w14:paraId="2D5E41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63AF7FD1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93CCA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.client_section .client_owl-carousel {</w:t>
      </w:r>
    </w:p>
    <w:p w14:paraId="03A395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position: relative;</w:t>
      </w:r>
    </w:p>
    <w:p w14:paraId="43E520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padding: 0 50px; </w:t>
      </w:r>
    </w:p>
    <w:p w14:paraId="478219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71C9556E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03B39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.client_owl-carousel .owl-nav button.owl-prev,</w:t>
      </w:r>
    </w:p>
    <w:p w14:paraId="0A9A83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.client_owl-carousel .owl-nav button.owl-next {</w:t>
      </w:r>
    </w:p>
    <w:p w14:paraId="3A78A4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position: absolute;</w:t>
      </w:r>
    </w:p>
    <w:p w14:paraId="6CFBCE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top: 50%; </w:t>
      </w:r>
    </w:p>
    <w:p w14:paraId="094EB4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transform: translateY(-50%); </w:t>
      </w:r>
    </w:p>
    <w:p w14:paraId="0C124B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background-color: #ffbe33 !important; </w:t>
      </w:r>
    </w:p>
    <w:p w14:paraId="7AE475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color: white !important;</w:t>
      </w:r>
    </w:p>
    <w:p w14:paraId="580275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width: 45px;</w:t>
      </w:r>
    </w:p>
    <w:p w14:paraId="0448AF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height: 45px;</w:t>
      </w:r>
    </w:p>
    <w:p w14:paraId="484593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border-radius: 100%;</w:t>
      </w:r>
    </w:p>
    <w:p w14:paraId="6FEAE1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font-size: 20px !important;</w:t>
      </w:r>
    </w:p>
    <w:p w14:paraId="565A6E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display: flex;</w:t>
      </w:r>
    </w:p>
    <w:p w14:paraId="44FD5C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align-items: center;</w:t>
      </w:r>
    </w:p>
    <w:p w14:paraId="4C6B93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justify-content: center;</w:t>
      </w:r>
    </w:p>
    <w:p w14:paraId="7E1B44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transition: all 0.4s;</w:t>
      </w:r>
    </w:p>
    <w:p w14:paraId="0295A0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7A126832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7D9C0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.client_owl-carousel .owl-nav button.owl-prev {</w:t>
      </w:r>
    </w:p>
    <w:p w14:paraId="1FFCEF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left: -150px; </w:t>
      </w:r>
    </w:p>
    <w:p w14:paraId="692EA1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3E9C2ABC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94AF0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.client_owl-carousel .owl-nav button.owl-next {</w:t>
      </w:r>
    </w:p>
    <w:p w14:paraId="455083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right: -150px; </w:t>
      </w:r>
    </w:p>
    <w:p w14:paraId="105C13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1E31941E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B69F0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.client_owl-carousel .owl-nav button.owl-prev:hover,</w:t>
      </w:r>
    </w:p>
    <w:p w14:paraId="01EC76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.client_owl-carousel .owl-nav button.owl-next:hover {</w:t>
      </w:r>
    </w:p>
    <w:p w14:paraId="44F1F6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background-color: #e69100 !important; </w:t>
      </w:r>
    </w:p>
    <w:p w14:paraId="204C91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5DC39050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3AF627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.client_section .client_owl-carousel .detail-box::before {</w:t>
      </w:r>
    </w:p>
    <w:p w14:paraId="3B9025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display: none !important;</w:t>
      </w:r>
    </w:p>
    <w:p w14:paraId="4843F3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30CBBF21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A773A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.client_section .client_owl-carousel .detail-box {</w:t>
      </w:r>
    </w:p>
    <w:p w14:paraId="70DED5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display: grid;</w:t>
      </w:r>
    </w:p>
    <w:p w14:paraId="7B0E8A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grid-template-columns: 1fr auto; </w:t>
      </w:r>
    </w:p>
    <w:p w14:paraId="78F1CC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grid-template-areas: </w:t>
      </w:r>
    </w:p>
    <w:p w14:paraId="3CD3CC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"text img"</w:t>
      </w:r>
    </w:p>
    <w:p w14:paraId="0F8CDA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"name img"</w:t>
      </w:r>
    </w:p>
    <w:p w14:paraId="5FC629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"title img";</w:t>
      </w:r>
    </w:p>
    <w:p w14:paraId="65DA8A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align-items: center;</w:t>
      </w:r>
    </w:p>
    <w:p w14:paraId="0E3BE3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gap: 20px;</w:t>
      </w:r>
    </w:p>
    <w:p w14:paraId="743EE0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padding: 30px;</w:t>
      </w:r>
    </w:p>
    <w:p w14:paraId="54D457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border-radius: 10px; </w:t>
      </w:r>
    </w:p>
    <w:p w14:paraId="77C09D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position: relative;</w:t>
      </w:r>
    </w:p>
    <w:p w14:paraId="6C2BFC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1202857F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53D4F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.client_section .client_owl-carousel .detail-box p:first-child {</w:t>
      </w:r>
    </w:p>
    <w:p w14:paraId="543C17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grid-area: text;</w:t>
      </w:r>
    </w:p>
    <w:p w14:paraId="6C3002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margin: 0;</w:t>
      </w:r>
    </w:p>
    <w:p w14:paraId="07C032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497CCC28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9DD91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.client_section .client_owl-carousel .detail-box h6 {</w:t>
      </w:r>
    </w:p>
    <w:p w14:paraId="2A9708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grid-area: name;</w:t>
      </w:r>
    </w:p>
    <w:p w14:paraId="1E4538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margin: 10px 0 0 0;</w:t>
      </w:r>
    </w:p>
    <w:p w14:paraId="6C0C44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4A68F4C4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A441E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.client_section .client_owl-carousel .detail-box p:nth-child(3) {</w:t>
      </w:r>
    </w:p>
    <w:p w14:paraId="38EEFD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grid-area: title;</w:t>
      </w:r>
    </w:p>
    <w:p w14:paraId="60E898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margin: 0;</w:t>
      </w:r>
    </w:p>
    <w:p w14:paraId="3D685B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7756F34F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8E597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.client_section .client_owl-carousel .img-box {</w:t>
      </w:r>
    </w:p>
    <w:p w14:paraId="7CFA58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grid-area: img;</w:t>
      </w:r>
    </w:p>
    <w:p w14:paraId="1CF9B1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width: 150px;</w:t>
      </w:r>
    </w:p>
    <w:p w14:paraId="138345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height: 150px;</w:t>
      </w:r>
    </w:p>
    <w:p w14:paraId="7BFC0B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margin: 0;</w:t>
      </w:r>
    </w:p>
    <w:p w14:paraId="66CD68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border-radius: 10px; </w:t>
      </w:r>
    </w:p>
    <w:p w14:paraId="1AACB6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overflow: hidden;</w:t>
      </w:r>
    </w:p>
    <w:p w14:paraId="42BED0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4522AFB4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CDA57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.client_section .client_owl-carousel .img-box img {</w:t>
      </w:r>
    </w:p>
    <w:p w14:paraId="7C032E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width: 100%;</w:t>
      </w:r>
    </w:p>
    <w:p w14:paraId="14583C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height: 100%;</w:t>
      </w:r>
    </w:p>
    <w:p w14:paraId="1553E2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object-fit: cover;</w:t>
      </w:r>
    </w:p>
    <w:p w14:paraId="0C953C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5D46945C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C5A97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@media (max-width: 576px) {</w:t>
      </w:r>
    </w:p>
    <w:p w14:paraId="419149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.client_section .client_owl-carousel .detail-box {</w:t>
      </w:r>
    </w:p>
    <w:p w14:paraId="06E2BB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grid-template-columns: 1fr;</w:t>
      </w:r>
    </w:p>
    <w:p w14:paraId="2986AA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grid-template-areas: </w:t>
      </w:r>
    </w:p>
    <w:p w14:paraId="5AAC1F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"text"</w:t>
      </w:r>
    </w:p>
    <w:p w14:paraId="1687D5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"img"</w:t>
      </w:r>
    </w:p>
    <w:p w14:paraId="062FD0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"name"</w:t>
      </w:r>
    </w:p>
    <w:p w14:paraId="4CD804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"title";</w:t>
      </w:r>
    </w:p>
    <w:p w14:paraId="4EECA4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text-align: center;</w:t>
      </w:r>
    </w:p>
    <w:p w14:paraId="14CE60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</w:t>
      </w:r>
    </w:p>
    <w:p w14:paraId="5FC906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.client_section .client_owl-carousel .img-box {</w:t>
      </w:r>
    </w:p>
    <w:p w14:paraId="26F8E0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margin: 10px auto;</w:t>
      </w:r>
    </w:p>
    <w:p w14:paraId="0BB94E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</w:t>
      </w:r>
    </w:p>
    <w:p w14:paraId="6535B9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737CC3C5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05E9DD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{</w:t>
      </w:r>
    </w:p>
    <w:p w14:paraId="3DE506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position: relative;</w:t>
      </w:r>
    </w:p>
    <w:p w14:paraId="430B3E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2055E564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EEF0A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.heading_container {</w:t>
      </w:r>
    </w:p>
    <w:p w14:paraId="5A453A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margin-bottom: 25px;</w:t>
      </w:r>
    </w:p>
    <w:p w14:paraId="59FB3B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3187006B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3900C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.form_container #ime,</w:t>
      </w:r>
    </w:p>
    <w:p w14:paraId="4DF6C3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.form_container #telefon,</w:t>
      </w:r>
    </w:p>
    <w:p w14:paraId="63E050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.form_container #email,</w:t>
      </w:r>
    </w:p>
    <w:p w14:paraId="1CE6C9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.form_container #osobe {</w:t>
      </w:r>
    </w:p>
    <w:p w14:paraId="5CF54E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width: 100%;</w:t>
      </w:r>
    </w:p>
    <w:p w14:paraId="4D8B34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border: none;</w:t>
      </w:r>
    </w:p>
    <w:p w14:paraId="020012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height: 50px;</w:t>
      </w:r>
    </w:p>
    <w:p w14:paraId="4A800D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margin-bottom: 5px;</w:t>
      </w:r>
    </w:p>
    <w:p w14:paraId="33C376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padding-left: 25px;</w:t>
      </w:r>
    </w:p>
    <w:p w14:paraId="7CF472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border: 1px solid #999;</w:t>
      </w:r>
    </w:p>
    <w:p w14:paraId="11C66C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outline: none;</w:t>
      </w:r>
    </w:p>
    <w:p w14:paraId="07B695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#000000;</w:t>
      </w:r>
    </w:p>
    <w:p w14:paraId="4C0EA6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border-radius: 5px;</w:t>
      </w:r>
    </w:p>
    <w:p w14:paraId="35726E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outline: none;</w:t>
      </w:r>
    </w:p>
    <w:p w14:paraId="1B1A2D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-webkit-box-shadow: none;</w:t>
      </w:r>
    </w:p>
    <w:p w14:paraId="49B247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box-shadow: none;</w:t>
      </w:r>
    </w:p>
    <w:p w14:paraId="13F17B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07A877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.form_container #textarea{</w:t>
      </w:r>
    </w:p>
    <w:p w14:paraId="64C41B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width: 100%;</w:t>
      </w:r>
    </w:p>
    <w:p w14:paraId="53D8A1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border: 1px solid #999;</w:t>
      </w:r>
    </w:p>
    <w:p w14:paraId="70FCBB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height: 150px;</w:t>
      </w:r>
    </w:p>
    <w:p w14:paraId="51184C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margin-bottom: 5px;</w:t>
      </w:r>
    </w:p>
    <w:p w14:paraId="78EECD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padding-left: 15px;  </w:t>
      </w:r>
    </w:p>
    <w:p w14:paraId="2A2F80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padding-top: 15px;   </w:t>
      </w:r>
    </w:p>
    <w:p w14:paraId="3DDAB4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box-sizing: border-box; </w:t>
      </w:r>
    </w:p>
    <w:p w14:paraId="7C3425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outline: none;</w:t>
      </w:r>
    </w:p>
    <w:p w14:paraId="78CCC0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color: #000000;</w:t>
      </w:r>
    </w:p>
    <w:p w14:paraId="0DA275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border-radius: 5px;</w:t>
      </w:r>
    </w:p>
    <w:p w14:paraId="38D7D0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resize: none;</w:t>
      </w:r>
    </w:p>
    <w:p w14:paraId="389C11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692F2D97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CF313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.nice-select{</w:t>
      </w:r>
    </w:p>
    <w:p w14:paraId="5F0E74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width: 100%;</w:t>
      </w:r>
    </w:p>
    <w:p w14:paraId="05AFAF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border: none;</w:t>
      </w:r>
    </w:p>
    <w:p w14:paraId="345381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height: 50px;</w:t>
      </w:r>
    </w:p>
    <w:p w14:paraId="0EC69F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margin-bottom: 5px;</w:t>
      </w:r>
    </w:p>
    <w:p w14:paraId="2B7F35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padding-left: 25px;</w:t>
      </w:r>
    </w:p>
    <w:p w14:paraId="1D2822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padding-top: 5px;</w:t>
      </w:r>
    </w:p>
    <w:p w14:paraId="46585A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border: 1px solid #999;</w:t>
      </w:r>
    </w:p>
    <w:p w14:paraId="6833B1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outline: none;</w:t>
      </w:r>
    </w:p>
    <w:p w14:paraId="6C6B9F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#000000;</w:t>
      </w:r>
    </w:p>
    <w:p w14:paraId="7B0444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border-radius: 5px;</w:t>
      </w:r>
    </w:p>
    <w:p w14:paraId="271C88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outline: none;</w:t>
      </w:r>
    </w:p>
    <w:p w14:paraId="43B8F2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-webkit-box-shadow: none;</w:t>
      </w:r>
    </w:p>
    <w:p w14:paraId="68F01F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box-shadow: none;</w:t>
      </w:r>
    </w:p>
    <w:p w14:paraId="7E23F5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60347607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27547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.form_container #datum{</w:t>
      </w:r>
    </w:p>
    <w:p w14:paraId="355A05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width: 100%;</w:t>
      </w:r>
    </w:p>
    <w:p w14:paraId="0B5DEB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border: none;</w:t>
      </w:r>
    </w:p>
    <w:p w14:paraId="003890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height: 50px;</w:t>
      </w:r>
    </w:p>
    <w:p w14:paraId="73033C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margin-bottom: 5px;</w:t>
      </w:r>
    </w:p>
    <w:p w14:paraId="01546C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padding-left: 25px;</w:t>
      </w:r>
    </w:p>
    <w:p w14:paraId="0B7C68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padding-right: 5px;</w:t>
      </w:r>
    </w:p>
    <w:p w14:paraId="5A01FA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border: 1px solid #999;</w:t>
      </w:r>
    </w:p>
    <w:p w14:paraId="43EB51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outline: none;</w:t>
      </w:r>
    </w:p>
    <w:p w14:paraId="1DFD75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#000000;</w:t>
      </w:r>
    </w:p>
    <w:p w14:paraId="5675F1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border-radius: 5px;</w:t>
      </w:r>
    </w:p>
    <w:p w14:paraId="2DB801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outline: none;</w:t>
      </w:r>
    </w:p>
    <w:p w14:paraId="42CF35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-webkit-box-shadow: none;</w:t>
      </w:r>
    </w:p>
    <w:p w14:paraId="5528D6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box-shadow: none;</w:t>
      </w:r>
    </w:p>
    <w:p w14:paraId="4001DA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294762B0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6C28E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.form_container #ime::-webkit-input-placeholder {</w:t>
      </w:r>
    </w:p>
    <w:p w14:paraId="658152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#222222;</w:t>
      </w:r>
    </w:p>
    <w:p w14:paraId="6C5C66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19A910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.form_container #telefon::-webkit-input-placeholder {</w:t>
      </w:r>
    </w:p>
    <w:p w14:paraId="7A0BDE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#222222;</w:t>
      </w:r>
    </w:p>
    <w:p w14:paraId="186077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232AA16C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499AE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.form_container #email::-webkit-input-placeholder {</w:t>
      </w:r>
    </w:p>
    <w:p w14:paraId="704FB8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#222222;</w:t>
      </w:r>
    </w:p>
    <w:p w14:paraId="59316C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7EB0B5D8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8B758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.form_container #datum::-webkit-input-placeholder {</w:t>
      </w:r>
    </w:p>
    <w:p w14:paraId="37F191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#222222;</w:t>
      </w:r>
    </w:p>
    <w:p w14:paraId="444029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67B7E413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90067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.form_container #osobe::-webkit-input-placeholder {</w:t>
      </w:r>
    </w:p>
    <w:p w14:paraId="2FBE2E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#222222;</w:t>
      </w:r>
    </w:p>
    <w:p w14:paraId="0DB72F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730E68A8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FABFB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.form_container .nice-select .current {</w:t>
      </w:r>
    </w:p>
    <w:p w14:paraId="282649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font-size: 16px;</w:t>
      </w:r>
    </w:p>
    <w:p w14:paraId="6C9A04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35739F5D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CFD00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.form_container #textarea::-webkit-input-placeholder {</w:t>
      </w:r>
    </w:p>
    <w:p w14:paraId="7F3345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#222222;</w:t>
      </w:r>
    </w:p>
    <w:p w14:paraId="0141F6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39649571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C0CD9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#dugme button {</w:t>
      </w:r>
    </w:p>
    <w:p w14:paraId="2D32F3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margin-top: 15px;</w:t>
      </w:r>
    </w:p>
    <w:p w14:paraId="31FD2F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border: none;</w:t>
      </w:r>
    </w:p>
    <w:p w14:paraId="033161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text-transform: uppercase;</w:t>
      </w:r>
    </w:p>
    <w:p w14:paraId="16EAD6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display: inline-block;</w:t>
      </w:r>
    </w:p>
    <w:p w14:paraId="0B6699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padding: 10px 55px;</w:t>
      </w:r>
    </w:p>
    <w:p w14:paraId="437FD3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background-color: #ffbe33;</w:t>
      </w:r>
    </w:p>
    <w:p w14:paraId="505903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#ffffff;</w:t>
      </w:r>
    </w:p>
    <w:p w14:paraId="541987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border-radius: 45px;</w:t>
      </w:r>
    </w:p>
    <w:p w14:paraId="47EC12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-webkit-transition: all 0.3s;</w:t>
      </w:r>
    </w:p>
    <w:p w14:paraId="5A8DD1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transition: all 0.3s;</w:t>
      </w:r>
    </w:p>
    <w:p w14:paraId="7E8E65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border: none;</w:t>
      </w:r>
    </w:p>
    <w:p w14:paraId="460BF2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6D8D3D51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5E83D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#dugme button:hover {</w:t>
      </w:r>
    </w:p>
    <w:p w14:paraId="7CBC82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background-color: #e69c00;</w:t>
      </w:r>
    </w:p>
    <w:p w14:paraId="7112B8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#000000;</w:t>
      </w:r>
    </w:p>
    <w:p w14:paraId="678F2F55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90277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54A93326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2F8E8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.map_container {</w:t>
      </w:r>
    </w:p>
    <w:p w14:paraId="694EF6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width: 100%;</w:t>
      </w:r>
    </w:p>
    <w:p w14:paraId="7483B1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height: 560px;</w:t>
      </w:r>
    </w:p>
    <w:p w14:paraId="689F3E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border-radius: 10px;</w:t>
      </w:r>
    </w:p>
    <w:p w14:paraId="4D1C84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overflow: hidden;</w:t>
      </w:r>
    </w:p>
    <w:p w14:paraId="27AFBD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67941E18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41A2A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.book_section .map_container #googleMap {</w:t>
      </w:r>
    </w:p>
    <w:p w14:paraId="071078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height: 100%;</w:t>
      </w:r>
    </w:p>
    <w:p w14:paraId="4EF2C5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min-height: 100%;</w:t>
      </w:r>
    </w:p>
    <w:p w14:paraId="58E035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width: 100%;</w:t>
      </w:r>
    </w:p>
    <w:p w14:paraId="4B1A80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63BBC3EF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1F058C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.input-control {</w:t>
      </w:r>
    </w:p>
    <w:p w14:paraId="14A185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display: flex;</w:t>
      </w:r>
    </w:p>
    <w:p w14:paraId="6DFDA3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flex-direction: column;</w:t>
      </w:r>
    </w:p>
    <w:p w14:paraId="7C8F36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307F7509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F5ADF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.input-control input:focus {</w:t>
      </w:r>
    </w:p>
    <w:p w14:paraId="7319F1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outline: 0;</w:t>
      </w:r>
    </w:p>
    <w:p w14:paraId="130D40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5843A7BC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B49E7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.input-control.success input {</w:t>
      </w:r>
    </w:p>
    <w:p w14:paraId="6DB2CA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border-color: #09c372;</w:t>
      </w:r>
    </w:p>
    <w:p w14:paraId="707715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2E49A607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6F5BB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.input-control.greska input {</w:t>
      </w:r>
    </w:p>
    <w:p w14:paraId="53DF9F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border-color: #ff3860;</w:t>
      </w:r>
    </w:p>
    <w:p w14:paraId="7BE52B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605E5652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7788B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.input-control .greska {</w:t>
      </w:r>
    </w:p>
    <w:p w14:paraId="591D81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color: #ff3860;</w:t>
      </w:r>
    </w:p>
    <w:p w14:paraId="523027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font-size: 11px;</w:t>
      </w:r>
    </w:p>
    <w:p w14:paraId="79C497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min-height: 15px;</w:t>
      </w:r>
    </w:p>
    <w:p w14:paraId="5F8E7D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margin-top: 0px;  </w:t>
      </w:r>
    </w:p>
    <w:p w14:paraId="06FEB3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margin-bottom: 12px; </w:t>
      </w:r>
    </w:p>
    <w:p w14:paraId="30AC31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display: block;</w:t>
      </w:r>
    </w:p>
    <w:p w14:paraId="3F4DED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1954AD00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9D3BD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.footer_section.footer-border {</w:t>
      </w:r>
    </w:p>
    <w:p w14:paraId="17B519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border-top: none;</w:t>
      </w:r>
    </w:p>
    <w:p w14:paraId="6EE157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5206CFFB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5D051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.footer_section.footer-border .container {</w:t>
      </w:r>
    </w:p>
    <w:p w14:paraId="06FAB0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border-top: 1px solid #ffbe33;</w:t>
      </w:r>
    </w:p>
    <w:p w14:paraId="2BCC2D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padding-top: 60px; </w:t>
      </w:r>
    </w:p>
    <w:p w14:paraId="68B6EE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margin-top: 40px;  </w:t>
      </w:r>
    </w:p>
    <w:p w14:paraId="4DE713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</w:t>
      </w:r>
    </w:p>
    <w:p w14:paraId="5E8158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3AB7919B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FE5DB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#success-msg {</w:t>
      </w:r>
    </w:p>
    <w:p w14:paraId="0D5B1F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animation: fadeIn 0.8s ease-in-out;</w:t>
      </w:r>
    </w:p>
    <w:p w14:paraId="4ABA45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28BD95E9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4740E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@keyframes fadeIn {</w:t>
      </w:r>
    </w:p>
    <w:p w14:paraId="19039E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from { opacity: 0; transform: translateY(20px); }</w:t>
      </w:r>
    </w:p>
    <w:p w14:paraId="380E86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to { opacity: 1; transform: translateY(0); }</w:t>
      </w:r>
    </w:p>
    <w:p w14:paraId="6A1E60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461B3C89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3205B4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#full-screen-success {</w:t>
      </w:r>
    </w:p>
    <w:p w14:paraId="018417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position: fixed;</w:t>
      </w:r>
    </w:p>
    <w:p w14:paraId="5AA5CF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top: 0;</w:t>
      </w:r>
    </w:p>
    <w:p w14:paraId="3AFABE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left: 0;</w:t>
      </w:r>
    </w:p>
    <w:p w14:paraId="087FC0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width: 100%;</w:t>
      </w:r>
    </w:p>
    <w:p w14:paraId="0B11F1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height: 100%;</w:t>
      </w:r>
    </w:p>
    <w:p w14:paraId="5A5503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background-color: rgba(0, 0, 0, 0.95); </w:t>
      </w:r>
    </w:p>
    <w:p w14:paraId="6F6E32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display: flex;</w:t>
      </w:r>
    </w:p>
    <w:p w14:paraId="02BB5D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justify-content: center;</w:t>
      </w:r>
    </w:p>
    <w:p w14:paraId="5B4E8A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align-items: center;</w:t>
      </w:r>
    </w:p>
    <w:p w14:paraId="1BFE0C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z-index: 9999; </w:t>
      </w:r>
    </w:p>
    <w:p w14:paraId="4F8994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opacity: 0;</w:t>
      </w:r>
    </w:p>
    <w:p w14:paraId="6C117E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transition: opacity 0.5s ease;</w:t>
      </w:r>
    </w:p>
    <w:p w14:paraId="262B53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color: white;</w:t>
      </w:r>
    </w:p>
    <w:p w14:paraId="5D4F99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25989C29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C2753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#full-screen-success.active {</w:t>
      </w:r>
    </w:p>
    <w:p w14:paraId="7EAAE9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opacity: 1;</w:t>
      </w:r>
    </w:p>
    <w:p w14:paraId="460A0C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3EDBD4D1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85CE3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.success-content {</w:t>
      </w:r>
    </w:p>
    <w:p w14:paraId="31B862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text-align: center;</w:t>
      </w:r>
    </w:p>
    <w:p w14:paraId="12AC5D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transform: scale(0.7);</w:t>
      </w:r>
    </w:p>
    <w:p w14:paraId="50B84B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transition: transform 0.5s ease;</w:t>
      </w:r>
    </w:p>
    <w:p w14:paraId="79B5AC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172E9038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1A1DB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#full-screen-success.active .success-content {</w:t>
      </w:r>
    </w:p>
    <w:p w14:paraId="452BAF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transform: scale(1);</w:t>
      </w:r>
    </w:p>
    <w:p w14:paraId="2BAF24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656EB12A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83084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.success-content i {</w:t>
      </w:r>
    </w:p>
    <w:p w14:paraId="2B729F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font-size: 80px;</w:t>
      </w:r>
    </w:p>
    <w:p w14:paraId="596507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color: #ffbe33; </w:t>
      </w:r>
    </w:p>
    <w:p w14:paraId="3AAB8C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margin-bottom: 20px;</w:t>
      </w:r>
    </w:p>
    <w:p w14:paraId="122B0D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6C27411E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E909D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.success-content h2 {</w:t>
      </w:r>
    </w:p>
    <w:p w14:paraId="1E45CE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font-size: 40px;</w:t>
      </w:r>
    </w:p>
    <w:p w14:paraId="2FAA15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margin-bottom: 15px;</w:t>
      </w:r>
    </w:p>
    <w:p w14:paraId="0D53E3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55C95F44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C448F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.close-btn {</w:t>
      </w:r>
    </w:p>
    <w:p w14:paraId="031081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margin-top: 30px;</w:t>
      </w:r>
    </w:p>
    <w:p w14:paraId="04E49B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background-color: #ffbe33;</w:t>
      </w:r>
    </w:p>
    <w:p w14:paraId="0EB21F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color: white;</w:t>
      </w:r>
    </w:p>
    <w:p w14:paraId="7B8BCB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border: none;</w:t>
      </w:r>
    </w:p>
    <w:p w14:paraId="2692AF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padding: 10px 30px;</w:t>
      </w:r>
    </w:p>
    <w:p w14:paraId="55C0AE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border-radius: 45px;</w:t>
      </w:r>
    </w:p>
    <w:p w14:paraId="147015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cursor: pointer;</w:t>
      </w:r>
    </w:p>
    <w:p w14:paraId="2E9FB3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font-weight: bold;</w:t>
      </w:r>
    </w:p>
    <w:p w14:paraId="6D773A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text-transform: uppercase;</w:t>
      </w:r>
    </w:p>
    <w:p w14:paraId="71CDDF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69C7A382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6FC2D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.close-btn:hover {</w:t>
      </w:r>
    </w:p>
    <w:p w14:paraId="612BCB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background-color: #e69100;</w:t>
      </w:r>
    </w:p>
    <w:p w14:paraId="4F6474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5092FA5B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5DB263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.food-modal {</w:t>
      </w:r>
    </w:p>
    <w:p w14:paraId="0701CE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display: none; </w:t>
      </w:r>
    </w:p>
    <w:p w14:paraId="54042B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position: fixed;</w:t>
      </w:r>
    </w:p>
    <w:p w14:paraId="281C9D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z-index: 11000; </w:t>
      </w:r>
    </w:p>
    <w:p w14:paraId="44FEB0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left: 0;</w:t>
      </w:r>
    </w:p>
    <w:p w14:paraId="14DD77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top: 0;</w:t>
      </w:r>
    </w:p>
    <w:p w14:paraId="1BEE51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width: 100%;</w:t>
      </w:r>
    </w:p>
    <w:p w14:paraId="0E64B8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height: 100%;</w:t>
      </w:r>
    </w:p>
    <w:p w14:paraId="006F0E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background-color: rgba(0,0,0,0.9); </w:t>
      </w:r>
    </w:p>
    <w:p w14:paraId="372330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backdrop-filter: blur(5px); </w:t>
      </w:r>
    </w:p>
    <w:p w14:paraId="0E9F03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60BD258F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E127D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.food-modal-content {</w:t>
      </w:r>
    </w:p>
    <w:p w14:paraId="7BCA24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background-color: #222831; </w:t>
      </w:r>
    </w:p>
    <w:p w14:paraId="6893EA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margin: 10% auto;</w:t>
      </w:r>
    </w:p>
    <w:p w14:paraId="3882D6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padding: 40px;</w:t>
      </w:r>
    </w:p>
    <w:p w14:paraId="10ABA4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border: 2px solid #ffbe33;</w:t>
      </w:r>
    </w:p>
    <w:p w14:paraId="5A934C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width: 80%;</w:t>
      </w:r>
    </w:p>
    <w:p w14:paraId="17AE07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max-width: 600px;</w:t>
      </w:r>
    </w:p>
    <w:p w14:paraId="3D4D2C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color: white;</w:t>
      </w:r>
    </w:p>
    <w:p w14:paraId="666448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border-radius: 15px;</w:t>
      </w:r>
    </w:p>
    <w:p w14:paraId="1F1D07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text-align: center;</w:t>
      </w:r>
    </w:p>
    <w:p w14:paraId="33CBF5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position: relative;</w:t>
      </w:r>
    </w:p>
    <w:p w14:paraId="0898F1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box-shadow: 0 5px 30px rgba(0,0,0,0.5);</w:t>
      </w:r>
    </w:p>
    <w:p w14:paraId="03F6A8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2B2539D2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FD3A3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.food-modal-content h3 {</w:t>
      </w:r>
    </w:p>
    <w:p w14:paraId="771221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font-family: 'Dancing Script', cursive;</w:t>
      </w:r>
    </w:p>
    <w:p w14:paraId="36977C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font-size: 2.5rem;</w:t>
      </w:r>
    </w:p>
    <w:p w14:paraId="5EA17E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color: #ffbe33;</w:t>
      </w:r>
    </w:p>
    <w:p w14:paraId="014534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margin-bottom: 20px;</w:t>
      </w:r>
    </w:p>
    <w:p w14:paraId="5DB287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286F2012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F9537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.food-modal-content p {</w:t>
      </w:r>
    </w:p>
    <w:p w14:paraId="7DD213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font-size: 1.1rem;</w:t>
      </w:r>
    </w:p>
    <w:p w14:paraId="72A01C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line-height: 1.6;</w:t>
      </w:r>
    </w:p>
    <w:p w14:paraId="580C72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color: #eee;</w:t>
      </w:r>
    </w:p>
    <w:p w14:paraId="32A90C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2C9F1A3C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E28E8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.close-modal {</w:t>
      </w:r>
    </w:p>
    <w:p w14:paraId="7E40E3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position: absolute;</w:t>
      </w:r>
    </w:p>
    <w:p w14:paraId="7486ED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right: 20px;</w:t>
      </w:r>
    </w:p>
    <w:p w14:paraId="5E4077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top: 10px;</w:t>
      </w:r>
    </w:p>
    <w:p w14:paraId="5D6023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color: #ffbe33;</w:t>
      </w:r>
    </w:p>
    <w:p w14:paraId="2403B8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font-size: 40px;</w:t>
      </w:r>
    </w:p>
    <w:p w14:paraId="33BB9A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font-weight: bold;</w:t>
      </w:r>
    </w:p>
    <w:p w14:paraId="286089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cursor: pointer;</w:t>
      </w:r>
    </w:p>
    <w:p w14:paraId="3508C1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transition: 0.3s;</w:t>
      </w:r>
    </w:p>
    <w:p w14:paraId="445BBC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179B7810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6EF5D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.close-modal:hover {</w:t>
      </w:r>
    </w:p>
    <w:p w14:paraId="064A20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color: #ffffff;</w:t>
      </w:r>
    </w:p>
    <w:p w14:paraId="6D3E96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7D2762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.food_section .box {</w:t>
      </w:r>
    </w:p>
    <w:p w14:paraId="566B39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cursor: pointer;</w:t>
      </w:r>
    </w:p>
    <w:p w14:paraId="3B4C3E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46DC5366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B7AA2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.food-modal {</w:t>
      </w:r>
    </w:p>
    <w:p w14:paraId="3D9675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display: none; </w:t>
      </w:r>
    </w:p>
    <w:p w14:paraId="431175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position: fixed;</w:t>
      </w:r>
    </w:p>
    <w:p w14:paraId="517998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z-index: 11000; </w:t>
      </w:r>
    </w:p>
    <w:p w14:paraId="054C72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left: 0;</w:t>
      </w:r>
    </w:p>
    <w:p w14:paraId="673181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top: 0;</w:t>
      </w:r>
    </w:p>
    <w:p w14:paraId="1EE51E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width: 100%;</w:t>
      </w:r>
    </w:p>
    <w:p w14:paraId="1476B9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height: 100%;</w:t>
      </w:r>
    </w:p>
    <w:p w14:paraId="295F7B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background-color: rgba(0,0,0,0.9); </w:t>
      </w:r>
    </w:p>
    <w:p w14:paraId="5DE157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backdrop-filter: blur(5px); </w:t>
      </w:r>
    </w:p>
    <w:p w14:paraId="67E00A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</w:t>
      </w:r>
    </w:p>
    <w:p w14:paraId="491E16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</w:t>
      </w:r>
    </w:p>
    <w:p w14:paraId="50D344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display: none; </w:t>
      </w:r>
    </w:p>
    <w:p w14:paraId="7B6E33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justify-content: center; </w:t>
      </w:r>
    </w:p>
    <w:p w14:paraId="502232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align-items: center;   </w:t>
      </w:r>
    </w:p>
    <w:p w14:paraId="0137BE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3CF3AB11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E8F0F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.food-modal-content {</w:t>
      </w:r>
    </w:p>
    <w:p w14:paraId="1659CC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background-color: #222831; </w:t>
      </w:r>
    </w:p>
    <w:p w14:paraId="0480DA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padding: 40px;</w:t>
      </w:r>
    </w:p>
    <w:p w14:paraId="30CC24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border: 2px solid #ffbe33;</w:t>
      </w:r>
    </w:p>
    <w:p w14:paraId="29C7B0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width: 90%; </w:t>
      </w:r>
    </w:p>
    <w:p w14:paraId="4F99E6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max-width: 600px;</w:t>
      </w:r>
    </w:p>
    <w:p w14:paraId="30A57F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color: white;</w:t>
      </w:r>
    </w:p>
    <w:p w14:paraId="1488C9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border-radius: 15px;</w:t>
      </w:r>
    </w:p>
    <w:p w14:paraId="375714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position: relative;</w:t>
      </w:r>
    </w:p>
    <w:p w14:paraId="044123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box-shadow: 0 5px 30px rgba(0,0,0,0.5);</w:t>
      </w:r>
    </w:p>
    <w:p w14:paraId="35609E09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2C538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</w:t>
      </w:r>
    </w:p>
    <w:p w14:paraId="0D8512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display: flex;</w:t>
      </w:r>
    </w:p>
    <w:p w14:paraId="5035A5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flex-direction: column;</w:t>
      </w:r>
    </w:p>
    <w:p w14:paraId="4322FB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justify-content: center;</w:t>
      </w:r>
    </w:p>
    <w:p w14:paraId="481C7D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align-items: center;</w:t>
      </w:r>
    </w:p>
    <w:p w14:paraId="599180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text-align: center;</w:t>
      </w:r>
    </w:p>
    <w:p w14:paraId="5F90AE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5D6845AF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80EB0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.food-modal-content h3 {</w:t>
      </w:r>
    </w:p>
    <w:p w14:paraId="2BC8E6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font-family: 'Dancing Script', cursive;</w:t>
      </w:r>
    </w:p>
    <w:p w14:paraId="2E73B0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font-size: 2.5rem;</w:t>
      </w:r>
    </w:p>
    <w:p w14:paraId="33AB92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color: #ffbe33;</w:t>
      </w:r>
    </w:p>
    <w:p w14:paraId="0A6BA8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margin-top: 0; </w:t>
      </w:r>
    </w:p>
    <w:p w14:paraId="7ED811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margin-bottom: 20px;</w:t>
      </w:r>
    </w:p>
    <w:p w14:paraId="4F0311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226E9195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62F3A2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#recenzija {</w:t>
      </w:r>
    </w:p>
    <w:p w14:paraId="20023F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margin-top: 0px; </w:t>
      </w:r>
    </w:p>
    <w:p w14:paraId="2850C1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clear: both;</w:t>
      </w:r>
    </w:p>
    <w:p w14:paraId="51F4C7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13D3B751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92EB4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@media (max-width: 991px) {</w:t>
      </w:r>
    </w:p>
    <w:p w14:paraId="44052E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#glavnimeni {</w:t>
      </w:r>
    </w:p>
    <w:p w14:paraId="5015CB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min-height: 1200px; </w:t>
      </w:r>
    </w:p>
    <w:p w14:paraId="6C395E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</w:t>
      </w:r>
    </w:p>
    <w:p w14:paraId="100FAE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18136C65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B2E23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@media (max-width: 767px) {</w:t>
      </w:r>
    </w:p>
    <w:p w14:paraId="540BD5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#glavnimeni {</w:t>
      </w:r>
    </w:p>
    <w:p w14:paraId="701786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min-height: 3100px; </w:t>
      </w:r>
    </w:p>
    <w:p w14:paraId="584B76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</w:t>
      </w:r>
    </w:p>
    <w:p w14:paraId="595954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</w:t>
      </w:r>
    </w:p>
    <w:p w14:paraId="27F9B3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.food_section .box {</w:t>
      </w:r>
    </w:p>
    <w:p w14:paraId="18D576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margin-bottom: 30px; </w:t>
      </w:r>
    </w:p>
    <w:p w14:paraId="39A5FC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</w:t>
      </w:r>
    </w:p>
    <w:p w14:paraId="34B17B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099FCDB0">
      <w:pPr>
        <w:ind w:left="0" w:leftChars="0" w:firstLine="0" w:firstLineChars="0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9EAA0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sz w:val="40"/>
          <w:szCs w:val="40"/>
          <w:u w:val="thick"/>
          <w:lang w:val="sr-Latn-RS"/>
          <w14:textFill>
            <w14:solidFill>
              <w14:schemeClr w14:val="bg1"/>
            </w14:solidFill>
          </w14:textFill>
        </w:rPr>
        <w:t>JAVASCRIPT</w:t>
      </w:r>
      <w:r>
        <w:rPr>
          <w:rFonts w:hint="default"/>
          <w:color w:val="FFFFFF" w:themeColor="background1"/>
          <w:sz w:val="40"/>
          <w:szCs w:val="40"/>
          <w:u w:val="thick"/>
          <w:lang w:val="sr-Latn-RS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/>
          <w:color w:val="FFFFFF" w:themeColor="background1"/>
          <w:sz w:val="40"/>
          <w:szCs w:val="40"/>
          <w:u w:val="thick"/>
          <w:lang w:val="sr-Latn-RS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function getYear() {</w:t>
      </w:r>
    </w:p>
    <w:p w14:paraId="3832AE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var currentDate = new Date();</w:t>
      </w:r>
    </w:p>
    <w:p w14:paraId="1C1459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var currentYear = currentDate.getFullYear();</w:t>
      </w:r>
    </w:p>
    <w:p w14:paraId="6D256F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document.querySelector("#displayYear").innerHTML = currentYear;</w:t>
      </w:r>
    </w:p>
    <w:p w14:paraId="6B0BFC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6073C5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</w:p>
    <w:p w14:paraId="0506CD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getYear();</w:t>
      </w:r>
    </w:p>
    <w:p w14:paraId="0953D31E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73F2F8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$(document).ready(function() {</w:t>
      </w:r>
    </w:p>
    <w:p w14:paraId="30F136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$('select').niceSelect();</w:t>
      </w:r>
    </w:p>
    <w:p w14:paraId="3E75D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});</w:t>
      </w:r>
    </w:p>
    <w:p w14:paraId="57F68308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35B0A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function myMap() {</w:t>
      </w:r>
    </w:p>
    <w:p w14:paraId="49DA65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var mapProp = {</w:t>
      </w:r>
    </w:p>
    <w:p w14:paraId="01B566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center: new google.maps.LatLng(40.712775, -74.005973),</w:t>
      </w:r>
    </w:p>
    <w:p w14:paraId="7F3860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zoom: 18,</w:t>
      </w:r>
    </w:p>
    <w:p w14:paraId="4BADBD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};</w:t>
      </w:r>
    </w:p>
    <w:p w14:paraId="08BF63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var map = new google.maps.Map(document.getElementById("googleMap"), mapProp);</w:t>
      </w:r>
    </w:p>
    <w:p w14:paraId="307A0B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6115A7E7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8E2B6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$(".client_owl-carousel").owlCarousel({</w:t>
      </w:r>
    </w:p>
    <w:p w14:paraId="0324F6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loop: true,</w:t>
      </w:r>
    </w:p>
    <w:p w14:paraId="2997F0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margin: 0,</w:t>
      </w:r>
    </w:p>
    <w:p w14:paraId="48E6F4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dots: true,</w:t>
      </w:r>
    </w:p>
    <w:p w14:paraId="0733C2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nav: true,</w:t>
      </w:r>
    </w:p>
    <w:p w14:paraId="7B908D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navText: [],</w:t>
      </w:r>
    </w:p>
    <w:p w14:paraId="01C64A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autoplay: true,</w:t>
      </w:r>
    </w:p>
    <w:p w14:paraId="27410F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autoplayHoverTimeout: 2000,</w:t>
      </w:r>
    </w:p>
    <w:p w14:paraId="1AC362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autoplayHoverPause: true,</w:t>
      </w:r>
    </w:p>
    <w:p w14:paraId="012A65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navText: [</w:t>
      </w:r>
    </w:p>
    <w:p w14:paraId="4A4FF4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'&lt;i class="fa fa-angle-left" aria-hidden="true"&gt;&lt;/i&gt;',</w:t>
      </w:r>
    </w:p>
    <w:p w14:paraId="7D5FB3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'&lt;i class="fa fa-angle-right" aria-hidden="true"&gt;&lt;/i&gt;'</w:t>
      </w:r>
    </w:p>
    <w:p w14:paraId="57E24C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],</w:t>
      </w:r>
    </w:p>
    <w:p w14:paraId="5C6961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responsive: {</w:t>
      </w:r>
    </w:p>
    <w:p w14:paraId="33AAC6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0: {</w:t>
      </w:r>
    </w:p>
    <w:p w14:paraId="0CBF4E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items: 1</w:t>
      </w:r>
    </w:p>
    <w:p w14:paraId="1B5E60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},</w:t>
      </w:r>
    </w:p>
    <w:p w14:paraId="06E13C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768: {</w:t>
      </w:r>
    </w:p>
    <w:p w14:paraId="68DCA9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items: 1</w:t>
      </w:r>
    </w:p>
    <w:p w14:paraId="39DD92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},</w:t>
      </w:r>
    </w:p>
    <w:p w14:paraId="6A72E5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1000: {</w:t>
      </w:r>
    </w:p>
    <w:p w14:paraId="723160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items: 1</w:t>
      </w:r>
    </w:p>
    <w:p w14:paraId="775241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}</w:t>
      </w:r>
    </w:p>
    <w:p w14:paraId="50A8E2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</w:t>
      </w:r>
    </w:p>
    <w:p w14:paraId="7098E4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});</w:t>
      </w:r>
    </w:p>
    <w:p w14:paraId="113DD41D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55DA16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const form = document.getElementById('form');</w:t>
      </w:r>
    </w:p>
    <w:p w14:paraId="6291BB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const ime = document.getElementById('ime');</w:t>
      </w:r>
    </w:p>
    <w:p w14:paraId="570C8B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const telefon = document.getElementById('telefon');</w:t>
      </w:r>
    </w:p>
    <w:p w14:paraId="09CD6F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const email = document.getElementById('email');</w:t>
      </w:r>
    </w:p>
    <w:p w14:paraId="10A0F7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const osobe = document.getElementById('osobe');</w:t>
      </w:r>
    </w:p>
    <w:p w14:paraId="0186BB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const datum = document.getElementById('datum');</w:t>
      </w:r>
    </w:p>
    <w:p w14:paraId="73D94E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const poruka = document.getElementById('textarea');</w:t>
      </w:r>
    </w:p>
    <w:p w14:paraId="3157CABA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65CC4A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const getTodayDate = () =&gt; new Date().toISOString().split('T')[0];</w:t>
      </w:r>
    </w:p>
    <w:p w14:paraId="36417CBC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77F5A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const isValidEmail = email =&gt; {</w:t>
      </w:r>
    </w:p>
    <w:p w14:paraId="212CF5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const re = /^(([^&lt;&gt;()[\]\\.,;:\s@"]+(\.[^&lt;&gt;()[\]\\.,;:\s@"]+)*)|(".+"))@((\[[0-9]{1,3}\.[0-9]{1,3}\.[0-9]{1,3}\.[0-9]{1,3}\])|(([a-zA-Z\-0-9]+\.)+[a-zA-Z]{2,}))$/;</w:t>
      </w:r>
    </w:p>
    <w:p w14:paraId="5B21CF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const isFormatValid = re.test(String(email).toLowerCase());</w:t>
      </w:r>
    </w:p>
    <w:p w14:paraId="3E1B30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</w:t>
      </w:r>
    </w:p>
    <w:p w14:paraId="424F52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const dozvoljeniDomeni = ['gmail.com', 'yahoo.com', 'ict.edu.rs'];</w:t>
      </w:r>
    </w:p>
    <w:p w14:paraId="28C22C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const domen = email.split('@')[1];</w:t>
      </w:r>
    </w:p>
    <w:p w14:paraId="48A0AC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const isDomainValid = dozvoljeniDomeni.includes(domen);</w:t>
      </w:r>
    </w:p>
    <w:p w14:paraId="6B38AA43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9E3A4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return isFormatValid &amp;&amp; isDomainValid;</w:t>
      </w:r>
    </w:p>
    <w:p w14:paraId="5698D5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654AAEA0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9B250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const isValidPhone = phone =&gt; {</w:t>
      </w:r>
    </w:p>
    <w:p w14:paraId="0BF7D2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const re = /^[0-9]+$/; </w:t>
      </w:r>
    </w:p>
    <w:p w14:paraId="2E245E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return re.test(phone) &amp;&amp; phone.length &gt;= 8;</w:t>
      </w:r>
    </w:p>
    <w:p w14:paraId="7182E3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024B14FF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03962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const setError = (element, message) =&gt; {</w:t>
      </w:r>
    </w:p>
    <w:p w14:paraId="26407A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const inputControl = element.parentElement;</w:t>
      </w:r>
    </w:p>
    <w:p w14:paraId="085324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const errorDisplay = inputControl.querySelector('.greska'); </w:t>
      </w:r>
    </w:p>
    <w:p w14:paraId="36FE5F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errorDisplay.innerText = message;</w:t>
      </w:r>
    </w:p>
    <w:p w14:paraId="0D97DF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inputControl.classList.add('greska');</w:t>
      </w:r>
    </w:p>
    <w:p w14:paraId="0134F7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inputControl.classList.remove('success');</w:t>
      </w:r>
    </w:p>
    <w:p w14:paraId="0887BF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728EA53E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1DD6B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const setSuccess = element =&gt; {</w:t>
      </w:r>
    </w:p>
    <w:p w14:paraId="0DFEDA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const inputControl = element.parentElement;</w:t>
      </w:r>
    </w:p>
    <w:p w14:paraId="6A4F39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const errorDisplay = inputControl.querySelector('.greska'); </w:t>
      </w:r>
    </w:p>
    <w:p w14:paraId="0E4598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errorDisplay.innerText = '';</w:t>
      </w:r>
    </w:p>
    <w:p w14:paraId="4013D9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inputControl.classList.add('success');</w:t>
      </w:r>
    </w:p>
    <w:p w14:paraId="4AC1A5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inputControl.classList.remove('greska');</w:t>
      </w:r>
    </w:p>
    <w:p w14:paraId="6E39F4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};</w:t>
      </w:r>
    </w:p>
    <w:p w14:paraId="1AC0A457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44FCC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const validateInputs = () =&gt; {</w:t>
      </w:r>
    </w:p>
    <w:p w14:paraId="4D286B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const imeValue = ime.value.trim();</w:t>
      </w:r>
    </w:p>
    <w:p w14:paraId="2277AA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const telefonValue = telefon.value.trim();</w:t>
      </w:r>
    </w:p>
    <w:p w14:paraId="0DCD9D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const emailValue = email.value.trim();</w:t>
      </w:r>
    </w:p>
    <w:p w14:paraId="217041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const osobeValue = osobe.value;</w:t>
      </w:r>
    </w:p>
    <w:p w14:paraId="7B91A7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const datumValue = datum.value;</w:t>
      </w:r>
    </w:p>
    <w:p w14:paraId="61D0B2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const porukaValue = poruka.value.trim();</w:t>
      </w:r>
    </w:p>
    <w:p w14:paraId="122490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const today = getTodayDate();</w:t>
      </w:r>
    </w:p>
    <w:p w14:paraId="3973DD47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12AC7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let isFormValid = true;</w:t>
      </w:r>
    </w:p>
    <w:p w14:paraId="1DA9AE8F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20010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</w:t>
      </w:r>
    </w:p>
    <w:p w14:paraId="39CE5D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if(imeValue === '') {</w:t>
      </w:r>
    </w:p>
    <w:p w14:paraId="69CF92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setError(ime, 'Ime je obavezno');</w:t>
      </w:r>
    </w:p>
    <w:p w14:paraId="72A9E6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isFormValid = false;</w:t>
      </w:r>
    </w:p>
    <w:p w14:paraId="15AC61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 else {</w:t>
      </w:r>
    </w:p>
    <w:p w14:paraId="4FA0AE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setSuccess(ime);</w:t>
      </w:r>
    </w:p>
    <w:p w14:paraId="679A95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</w:t>
      </w:r>
    </w:p>
    <w:p w14:paraId="01247064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B86B3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</w:t>
      </w:r>
    </w:p>
    <w:p w14:paraId="2CAA3A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if(telefonValue === '') {</w:t>
      </w:r>
    </w:p>
    <w:p w14:paraId="254298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setError(telefon, 'Telefon je obavezan');</w:t>
      </w:r>
    </w:p>
    <w:p w14:paraId="503E28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isFormValid = false;</w:t>
      </w:r>
    </w:p>
    <w:p w14:paraId="332EA6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 else if (!isValidPhone(telefonValue)) {</w:t>
      </w:r>
    </w:p>
    <w:p w14:paraId="650159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setError(telefon, 'Samo brojevi (min 8)');</w:t>
      </w:r>
    </w:p>
    <w:p w14:paraId="4DEE61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isFormValid = false;</w:t>
      </w:r>
    </w:p>
    <w:p w14:paraId="4E6DA1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 else {</w:t>
      </w:r>
    </w:p>
    <w:p w14:paraId="42CA92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setSuccess(telefon);</w:t>
      </w:r>
    </w:p>
    <w:p w14:paraId="4DF95C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</w:t>
      </w:r>
    </w:p>
    <w:p w14:paraId="68A4C19E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DB287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</w:t>
      </w:r>
    </w:p>
    <w:p w14:paraId="7E2841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if(emailValue === '') {</w:t>
      </w:r>
    </w:p>
    <w:p w14:paraId="67A98A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setError(email, 'Email je obavezan');</w:t>
      </w:r>
    </w:p>
    <w:p w14:paraId="66A4D5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isFormValid = false;</w:t>
      </w:r>
    </w:p>
    <w:p w14:paraId="2A475A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 else if (!isValidEmail(emailValue)) {</w:t>
      </w:r>
    </w:p>
    <w:p w14:paraId="6C1957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setError(email, 'Dozvoljeni: @gmail, @yahoo ili @ict');</w:t>
      </w:r>
    </w:p>
    <w:p w14:paraId="29B4D3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isFormValid = false;</w:t>
      </w:r>
    </w:p>
    <w:p w14:paraId="7CC6C7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 else {</w:t>
      </w:r>
    </w:p>
    <w:p w14:paraId="107D0A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setSuccess(email);</w:t>
      </w:r>
    </w:p>
    <w:p w14:paraId="1B3796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</w:t>
      </w:r>
    </w:p>
    <w:p w14:paraId="0010D206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CB9CF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</w:t>
      </w:r>
    </w:p>
    <w:p w14:paraId="3D6F79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if(osobeValue === "") {</w:t>
      </w:r>
    </w:p>
    <w:p w14:paraId="005D2E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setError(osobe, 'Odaberite broj osoba');</w:t>
      </w:r>
    </w:p>
    <w:p w14:paraId="6D5B9F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isFormValid = false;</w:t>
      </w:r>
    </w:p>
    <w:p w14:paraId="696E0F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 else {</w:t>
      </w:r>
    </w:p>
    <w:p w14:paraId="6F359D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setSuccess(osobe);</w:t>
      </w:r>
    </w:p>
    <w:p w14:paraId="26CB97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</w:t>
      </w:r>
    </w:p>
    <w:p w14:paraId="4A95DA5B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A522E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</w:t>
      </w:r>
    </w:p>
    <w:p w14:paraId="2FC6FC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if(datumValue === "") {</w:t>
      </w:r>
    </w:p>
    <w:p w14:paraId="499895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setError(datum, 'Datum je obavezan');</w:t>
      </w:r>
    </w:p>
    <w:p w14:paraId="179E08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isFormValid = false;</w:t>
      </w:r>
    </w:p>
    <w:p w14:paraId="71E18C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 else if (datumValue &lt; today) {</w:t>
      </w:r>
    </w:p>
    <w:p w14:paraId="31C727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setError(datum, 'Datum ne može biti u prošlosti');</w:t>
      </w:r>
    </w:p>
    <w:p w14:paraId="178C5B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isFormValid = false;</w:t>
      </w:r>
    </w:p>
    <w:p w14:paraId="474FF1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 else {</w:t>
      </w:r>
    </w:p>
    <w:p w14:paraId="6884C6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setSuccess(datum);</w:t>
      </w:r>
    </w:p>
    <w:p w14:paraId="5A5E06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</w:t>
      </w:r>
    </w:p>
    <w:p w14:paraId="16338E15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2EB9D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if(porukaValue === '') {</w:t>
      </w:r>
    </w:p>
    <w:p w14:paraId="36458F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setError(poruka, 'Poruka je obavezna');</w:t>
      </w:r>
    </w:p>
    <w:p w14:paraId="1672EE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isFormValid = false;</w:t>
      </w:r>
    </w:p>
    <w:p w14:paraId="650608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 else if (porukaValue.length &lt; 15) {</w:t>
      </w:r>
    </w:p>
    <w:p w14:paraId="0AD4F5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setError(poruka, 'Poruka mora imati bar 15 karaktera');</w:t>
      </w:r>
    </w:p>
    <w:p w14:paraId="07510B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isFormValid = false;</w:t>
      </w:r>
    </w:p>
    <w:p w14:paraId="747C4B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 else {</w:t>
      </w:r>
    </w:p>
    <w:p w14:paraId="3B5FB8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setSuccess(poruka);</w:t>
      </w:r>
    </w:p>
    <w:p w14:paraId="33DE3B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</w:t>
      </w:r>
    </w:p>
    <w:p w14:paraId="7AC715CD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4D844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if (isFormValid) {</w:t>
      </w:r>
    </w:p>
    <w:p w14:paraId="4816B1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prikaziUspesnuPoruku();</w:t>
      </w:r>
    </w:p>
    <w:p w14:paraId="20C1FA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</w:t>
      </w:r>
    </w:p>
    <w:p w14:paraId="72653E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};</w:t>
      </w:r>
    </w:p>
    <w:p w14:paraId="5FFCD101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77D22A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function prikaziUspesnuPoruku() {</w:t>
      </w:r>
    </w:p>
    <w:p w14:paraId="575523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const successOverlay = document.createElement('div');</w:t>
      </w:r>
    </w:p>
    <w:p w14:paraId="2B3BE6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successOverlay.id = "full-screen-success";</w:t>
      </w:r>
    </w:p>
    <w:p w14:paraId="2B0AFF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successOverlay.innerHTML = `</w:t>
      </w:r>
    </w:p>
    <w:p w14:paraId="0985E1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&lt;div class="success-content"&gt;</w:t>
      </w:r>
    </w:p>
    <w:p w14:paraId="06F714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&lt;i class="fa fa-check-circle"&gt;&lt;/i&gt;</w:t>
      </w:r>
    </w:p>
    <w:p w14:paraId="26E250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&lt;h2&gt;Hvala Vam, ${ime.value}!&lt;/h2&gt;</w:t>
      </w:r>
    </w:p>
    <w:p w14:paraId="61B802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&lt;p&gt;Vaša rezervacija je uspešno poslata.&lt;br&gt;Očekujte naš poziv uskoro.&lt;/p&gt;</w:t>
      </w:r>
    </w:p>
    <w:p w14:paraId="43D243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&lt;button onclick="location.reload()" class="close-btn"&gt;Zatvori&lt;/button&gt;</w:t>
      </w:r>
    </w:p>
    <w:p w14:paraId="334D4D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&lt;/div&gt;</w:t>
      </w:r>
    </w:p>
    <w:p w14:paraId="71EC02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`;</w:t>
      </w:r>
    </w:p>
    <w:p w14:paraId="03BF36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document.body.appendChild(successOverlay);</w:t>
      </w:r>
    </w:p>
    <w:p w14:paraId="26571E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setTimeout(() =&gt; successOverlay.classList.add('active'), 10);</w:t>
      </w:r>
    </w:p>
    <w:p w14:paraId="77C260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</w:t>
      </w:r>
    </w:p>
    <w:p w14:paraId="321D3DC5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E3328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form.addEventListener('submit', e =&gt; {</w:t>
      </w:r>
    </w:p>
    <w:p w14:paraId="79437F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e.preventDefault();</w:t>
      </w:r>
    </w:p>
    <w:p w14:paraId="1701D4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validateInputs();</w:t>
      </w:r>
    </w:p>
    <w:p w14:paraId="6762F8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});</w:t>
      </w:r>
    </w:p>
    <w:p w14:paraId="14F8764C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EF263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document.addEventListener('DOMContentLoaded', () =&gt; {</w:t>
      </w:r>
    </w:p>
    <w:p w14:paraId="60D546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datum.setAttribute('min', getTodayDate());</w:t>
      </w:r>
    </w:p>
    <w:p w14:paraId="37E6BD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});</w:t>
      </w:r>
    </w:p>
    <w:p w14:paraId="5BAE1733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5EB0A2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$(document).ready(function() {</w:t>
      </w:r>
    </w:p>
    <w:p w14:paraId="2C680685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62ACD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$(document).on('click', '.food_section .box', function(e) {</w:t>
      </w:r>
    </w:p>
    <w:p w14:paraId="4D0093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</w:t>
      </w:r>
    </w:p>
    <w:p w14:paraId="14F326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var naslov = $(this).find('h5').text();</w:t>
      </w:r>
    </w:p>
    <w:p w14:paraId="325A0D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var opis = $(this).find('p').text();</w:t>
      </w:r>
    </w:p>
    <w:p w14:paraId="7E2E5D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</w:t>
      </w:r>
    </w:p>
    <w:p w14:paraId="2F5BF0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</w:t>
      </w:r>
    </w:p>
    <w:p w14:paraId="76ABEB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var detalji = $(this).attr('data-info'); </w:t>
      </w:r>
    </w:p>
    <w:p w14:paraId="36F9729B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AB885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</w:t>
      </w:r>
    </w:p>
    <w:p w14:paraId="0CF189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if (!detalji) {</w:t>
      </w:r>
    </w:p>
    <w:p w14:paraId="5FFDC8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    detalji = ""; </w:t>
      </w:r>
    </w:p>
    <w:p w14:paraId="40032B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} else {</w:t>
      </w:r>
    </w:p>
    <w:p w14:paraId="4CA364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    </w:t>
      </w:r>
    </w:p>
    <w:p w14:paraId="2B25C7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detalji = "&lt;hr style='border-color:#555'&gt;&lt;p style='color:#ffbe33'&gt;" + detalji + "&lt;/p&gt;";</w:t>
      </w:r>
    </w:p>
    <w:p w14:paraId="25C882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}</w:t>
      </w:r>
    </w:p>
    <w:p w14:paraId="708B1365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3A926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$('#modalTitle').text(naslov);</w:t>
      </w:r>
    </w:p>
    <w:p w14:paraId="68C475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</w:t>
      </w:r>
    </w:p>
    <w:p w14:paraId="7B7AD1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</w:t>
      </w:r>
    </w:p>
    <w:p w14:paraId="42B8D5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$('#modalDescription').html(opis + detalji);</w:t>
      </w:r>
    </w:p>
    <w:p w14:paraId="3195AD70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52B8C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$('#foodModal').css('display', 'flex'); </w:t>
      </w:r>
    </w:p>
    <w:p w14:paraId="024830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});</w:t>
      </w:r>
    </w:p>
    <w:p w14:paraId="3A6E6C45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41EDC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</w:t>
      </w:r>
    </w:p>
    <w:p w14:paraId="6BA50E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$(document).on('click', '.close-modal', function() { $('#foodModal').hide(); });</w:t>
      </w:r>
    </w:p>
    <w:p w14:paraId="3A6085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$(window).on('click', function(e) { if (e.target.id === "foodModal") $('#foodModal').hide(); });</w:t>
      </w:r>
    </w:p>
    <w:p w14:paraId="2F8E98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});</w:t>
      </w:r>
    </w:p>
    <w:p w14:paraId="2F797B8E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445D1F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$('#foodModal').css('display', 'flex');</w:t>
      </w:r>
    </w:p>
    <w:p w14:paraId="5D89498B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5167F0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$(document).ready(function() {</w:t>
      </w:r>
    </w:p>
    <w:p w14:paraId="2B2324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</w:t>
      </w:r>
    </w:p>
    <w:p w14:paraId="44DDF3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const hrana = [</w:t>
      </w:r>
    </w:p>
    <w:p w14:paraId="1D6E07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{</w:t>
      </w:r>
    </w:p>
    <w:p w14:paraId="05F621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naslov: "Vegetarijanska pica",</w:t>
      </w:r>
    </w:p>
    <w:p w14:paraId="5E98DF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opis: "Sveže. Šareno. Ukusno. Ko kaže da pica mora da ima meso da bi bila savršena?",</w:t>
      </w:r>
    </w:p>
    <w:p w14:paraId="7C1386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cena: "$20",</w:t>
      </w:r>
    </w:p>
    <w:p w14:paraId="312E61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slika: "images/f1.png",</w:t>
      </w:r>
    </w:p>
    <w:p w14:paraId="517391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kategorija: "pizza",</w:t>
      </w:r>
    </w:p>
    <w:p w14:paraId="6B3B0F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detalji: "Bogatstvo povrća: paprika, kukuruz, masline i paradajz na hrskavoj podlozi."</w:t>
      </w:r>
    </w:p>
    <w:p w14:paraId="702EB8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},</w:t>
      </w:r>
    </w:p>
    <w:p w14:paraId="3A0B23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{</w:t>
      </w:r>
    </w:p>
    <w:p w14:paraId="733D0C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naslov: "Klasik Burger",</w:t>
      </w:r>
    </w:p>
    <w:p w14:paraId="58646B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opis: "Uživajte u sočnom junećem mesu, topljenom siru i hrskavoj salati.",</w:t>
      </w:r>
    </w:p>
    <w:p w14:paraId="1C1C62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cena: "$15",</w:t>
      </w:r>
    </w:p>
    <w:p w14:paraId="5FDA22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slika: "images/f2.png",</w:t>
      </w:r>
    </w:p>
    <w:p w14:paraId="51426A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kategorija: "burger",</w:t>
      </w:r>
    </w:p>
    <w:p w14:paraId="4F31E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detalji: "100% čista junetina (200g), sveža zemička, paradajz, zelena salata i naš tajni sos."</w:t>
      </w:r>
    </w:p>
    <w:p w14:paraId="1326AB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},</w:t>
      </w:r>
    </w:p>
    <w:p w14:paraId="18866A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{</w:t>
      </w:r>
    </w:p>
    <w:p w14:paraId="71E94F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naslov: "Kaprićoza",</w:t>
      </w:r>
    </w:p>
    <w:p w14:paraId="16E478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opis: "Najpopularnija kombinacija ukusa koja nikada ne izlazi iz mode.",</w:t>
      </w:r>
    </w:p>
    <w:p w14:paraId="298BE9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cena: "$17",</w:t>
      </w:r>
    </w:p>
    <w:p w14:paraId="2D131B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slika: "images/f3.png",</w:t>
      </w:r>
    </w:p>
    <w:p w14:paraId="0E971A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kategorija: "pizza",</w:t>
      </w:r>
    </w:p>
    <w:p w14:paraId="339CB7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detalji: "Spoj šunke vrhunskog kvaliteta, svežih šampinjona i topljenog sira na našem domaćem testu."</w:t>
      </w:r>
    </w:p>
    <w:p w14:paraId="2B8388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},</w:t>
      </w:r>
    </w:p>
    <w:p w14:paraId="086C72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{</w:t>
      </w:r>
    </w:p>
    <w:p w14:paraId="19436E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naslov: "Karbonara",</w:t>
      </w:r>
    </w:p>
    <w:p w14:paraId="1831C4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opis: "Kremasto savršenstvo pripremljeno po originalnoj recepturi.",</w:t>
      </w:r>
    </w:p>
    <w:p w14:paraId="60264D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cena: "$18",</w:t>
      </w:r>
    </w:p>
    <w:p w14:paraId="15B7E2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slika: "images/f4.png",</w:t>
      </w:r>
    </w:p>
    <w:p w14:paraId="31FB8B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kategorija: "pasta",</w:t>
      </w:r>
    </w:p>
    <w:p w14:paraId="0C535D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detalji: "Kremasti sos od pavlake, hrskava pančeta, žumance i dosta parmezana."</w:t>
      </w:r>
    </w:p>
    <w:p w14:paraId="2A89E8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},</w:t>
      </w:r>
    </w:p>
    <w:p w14:paraId="67A8A9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{</w:t>
      </w:r>
    </w:p>
    <w:p w14:paraId="72A5D1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naslov: "Pomfrit",</w:t>
      </w:r>
    </w:p>
    <w:p w14:paraId="1365EE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opis: "Hrskavi, zlatno-žuti krompirići prženi do savršenstva.",</w:t>
      </w:r>
    </w:p>
    <w:p w14:paraId="4C9BE1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cena: "$10",</w:t>
      </w:r>
    </w:p>
    <w:p w14:paraId="291C72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slika: "images/f5.png",</w:t>
      </w:r>
    </w:p>
    <w:p w14:paraId="73AE3B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kategorija: "fries",</w:t>
      </w:r>
    </w:p>
    <w:p w14:paraId="7F4AF1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detalji: "Domaći krompir, morska so, prženo u čistom biljnom ulju. Bolji nego u Meku!"</w:t>
      </w:r>
    </w:p>
    <w:p w14:paraId="66DB32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},</w:t>
      </w:r>
    </w:p>
    <w:p w14:paraId="784788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{</w:t>
      </w:r>
    </w:p>
    <w:p w14:paraId="4CB81B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naslov: "Četiri vrste sira",</w:t>
      </w:r>
    </w:p>
    <w:p w14:paraId="455E4B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opis: "Spoj četiri vrste vrhunskih sireva stvara kremastu teksturu.",</w:t>
      </w:r>
    </w:p>
    <w:p w14:paraId="35A60F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cena: "$15",</w:t>
      </w:r>
    </w:p>
    <w:p w14:paraId="7487B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slika: "images/f6.png",</w:t>
      </w:r>
    </w:p>
    <w:p w14:paraId="2641DE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kategorija: "pizza",</w:t>
      </w:r>
    </w:p>
    <w:p w14:paraId="6C8281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detalji: "Mocarela, gorgonzola, parmezan i čedar na San Marzano pelatu."</w:t>
      </w:r>
    </w:p>
    <w:p w14:paraId="5F44E0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},</w:t>
      </w:r>
    </w:p>
    <w:p w14:paraId="0E46FA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{</w:t>
      </w:r>
    </w:p>
    <w:p w14:paraId="3A0EC9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naslov: "Pohovani pileći burger",</w:t>
      </w:r>
    </w:p>
    <w:p w14:paraId="538070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opis: "Hrskavi pileći file sa svežom zelenom salatom i bogatim smoky sosom.",</w:t>
      </w:r>
    </w:p>
    <w:p w14:paraId="3CB842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cena: "$12",</w:t>
      </w:r>
    </w:p>
    <w:p w14:paraId="0DF908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slika: "images/f7.png",</w:t>
      </w:r>
    </w:p>
    <w:p w14:paraId="045DA5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kategorija: "burger",</w:t>
      </w:r>
    </w:p>
    <w:p w14:paraId="20CE40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detalji: "Pileći file u kukuruznim pahuljicama, coleslaw namaz i zelena salata."</w:t>
      </w:r>
    </w:p>
    <w:p w14:paraId="042DB5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},</w:t>
      </w:r>
    </w:p>
    <w:p w14:paraId="065AAC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{</w:t>
      </w:r>
    </w:p>
    <w:p w14:paraId="38A0DB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naslov: "Pileći burger",</w:t>
      </w:r>
    </w:p>
    <w:p w14:paraId="25E026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opis: "Sočna piletina sa grila uz dodatak sveže zelene salate i paradajza.",</w:t>
      </w:r>
    </w:p>
    <w:p w14:paraId="5DC83D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cena: "$14",</w:t>
      </w:r>
    </w:p>
    <w:p w14:paraId="74C60D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slika: "images/f8.png",</w:t>
      </w:r>
    </w:p>
    <w:p w14:paraId="5A99F8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kategorija: "burger",</w:t>
      </w:r>
    </w:p>
    <w:p w14:paraId="15AEAE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detalji: "Grilovani file mariniran u začinskom bilju sa blagim kremastim sosom."</w:t>
      </w:r>
    </w:p>
    <w:p w14:paraId="4C8A35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},</w:t>
      </w:r>
    </w:p>
    <w:p w14:paraId="3EBFF5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{</w:t>
      </w:r>
    </w:p>
    <w:p w14:paraId="26973B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naslov: "Bolonjeze",</w:t>
      </w:r>
    </w:p>
    <w:p w14:paraId="2E9A5A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opis: "Tradicionalni italijanski ragu od pažljivo biranog junećeg mesa.",</w:t>
      </w:r>
    </w:p>
    <w:p w14:paraId="344AF2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cena: "$10",</w:t>
      </w:r>
    </w:p>
    <w:p w14:paraId="594553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slika: "images/f9.png",</w:t>
      </w:r>
    </w:p>
    <w:p w14:paraId="3303E5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kategorija: "pasta",</w:t>
      </w:r>
    </w:p>
    <w:p w14:paraId="55ABE6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detalji: "Mleveno meso krčkano u domaćem paradajz sosu sa mediteranskim začinima."</w:t>
      </w:r>
    </w:p>
    <w:p w14:paraId="553297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}</w:t>
      </w:r>
    </w:p>
    <w:p w14:paraId="47C1E2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];</w:t>
      </w:r>
    </w:p>
    <w:p w14:paraId="3367E748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8605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function inicijalizujMeni() {</w:t>
      </w:r>
    </w:p>
    <w:p w14:paraId="7E22B5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const container = $('#menu-container');</w:t>
      </w:r>
    </w:p>
    <w:p w14:paraId="044BB2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container.empty(); </w:t>
      </w:r>
    </w:p>
    <w:p w14:paraId="1D92B7F4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1FDF9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hrana.forEach(artikal =&gt; {</w:t>
      </w:r>
    </w:p>
    <w:p w14:paraId="14C1CB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const htmlKartica = `</w:t>
      </w:r>
    </w:p>
    <w:p w14:paraId="70BC25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&lt;div class="col-sm-6 col-lg-4 all ${artikal.kategorija}"&gt;</w:t>
      </w:r>
    </w:p>
    <w:p w14:paraId="4E810C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&lt;div class="box" data-info="${artikal.detalji}"&gt;</w:t>
      </w:r>
    </w:p>
    <w:p w14:paraId="3B3213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&lt;div class="img-box"&gt;</w:t>
      </w:r>
    </w:p>
    <w:p w14:paraId="4EC688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    &lt;img src="${artikal.slika}" alt="${artikal.naslov}"&gt;</w:t>
      </w:r>
    </w:p>
    <w:p w14:paraId="1C2031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&lt;/div&gt;</w:t>
      </w:r>
    </w:p>
    <w:p w14:paraId="1E8311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&lt;div class="detail-box"&gt;</w:t>
      </w:r>
    </w:p>
    <w:p w14:paraId="64BA51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    &lt;h5&gt;${artikal.naslov}&lt;/h5&gt;</w:t>
      </w:r>
    </w:p>
    <w:p w14:paraId="4C0B2A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    &lt;p&gt;${artikal.opis}&lt;/p&gt;</w:t>
      </w:r>
    </w:p>
    <w:p w14:paraId="3FB1BA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    &lt;div class="options" style="display: flex; justify-content: space-between; align-items: center;"&gt;</w:t>
      </w:r>
    </w:p>
    <w:p w14:paraId="24EFA9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        &lt;h6&gt;${artikal.cena}&lt;/h6&gt;</w:t>
      </w:r>
    </w:p>
    <w:p w14:paraId="3D0A43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        &lt;a href="javascript:void(0)" class="info-arrow" style="background: #e69100; color: white; width: 35px; height: 35px; border-radius: 50%; display: flex; align-items: center; justify-content: center; text-decoration: none;"&gt;</w:t>
      </w:r>
    </w:p>
    <w:p w14:paraId="22F8D4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            &lt;i class="fa fa-arrow-right"&gt;&lt;/i&gt;</w:t>
      </w:r>
    </w:p>
    <w:p w14:paraId="270F53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        &lt;/a&gt;</w:t>
      </w:r>
    </w:p>
    <w:p w14:paraId="6E40EE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    &lt;/div&gt;</w:t>
      </w:r>
    </w:p>
    <w:p w14:paraId="2A3D6C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    &lt;/div&gt;</w:t>
      </w:r>
    </w:p>
    <w:p w14:paraId="3C5358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    &lt;/div&gt;</w:t>
      </w:r>
    </w:p>
    <w:p w14:paraId="6EB73A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&lt;/div&gt;`;</w:t>
      </w:r>
    </w:p>
    <w:p w14:paraId="4A114E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container.append(htmlKartica);</w:t>
      </w:r>
    </w:p>
    <w:p w14:paraId="543274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});</w:t>
      </w:r>
    </w:p>
    <w:p w14:paraId="1B17B2F2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CD309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</w:t>
      </w:r>
    </w:p>
    <w:p w14:paraId="790954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var $grid = $('.grid').imagesLoaded(function() {</w:t>
      </w:r>
    </w:p>
    <w:p w14:paraId="60BFB3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$grid.isotope({</w:t>
      </w:r>
    </w:p>
    <w:p w14:paraId="2A909C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itemSelector: '.all',</w:t>
      </w:r>
    </w:p>
    <w:p w14:paraId="70CF8A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layoutMode: 'fitRows',</w:t>
      </w:r>
    </w:p>
    <w:p w14:paraId="0775C0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    transitionDuration: '0.7s'</w:t>
      </w:r>
    </w:p>
    <w:p w14:paraId="49D793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});</w:t>
      </w:r>
    </w:p>
    <w:p w14:paraId="579A91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});</w:t>
      </w:r>
    </w:p>
    <w:p w14:paraId="07670E02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3D80D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</w:t>
      </w:r>
    </w:p>
    <w:p w14:paraId="16985B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$('.filters_menu li').on('click', function() {</w:t>
      </w:r>
    </w:p>
    <w:p w14:paraId="5BAC36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$('.filters_menu li').removeClass('active');</w:t>
      </w:r>
    </w:p>
    <w:p w14:paraId="19C00D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$(this).addClass('active');</w:t>
      </w:r>
    </w:p>
    <w:p w14:paraId="063EF1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var filterValue = $(this).attr('data-filter');</w:t>
      </w:r>
    </w:p>
    <w:p w14:paraId="3C448E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    $grid.isotope({ filter: filterValue });</w:t>
      </w:r>
    </w:p>
    <w:p w14:paraId="4F290C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});</w:t>
      </w:r>
    </w:p>
    <w:p w14:paraId="5E06A0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</w:t>
      </w:r>
    </w:p>
    <w:p w14:paraId="1EC25230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44587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</w:t>
      </w:r>
    </w:p>
    <w:p w14:paraId="6A099E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inicijalizujMeni();</w:t>
      </w:r>
    </w:p>
    <w:p w14:paraId="5C2ACD4D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BED8F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</w:t>
      </w:r>
    </w:p>
    <w:p w14:paraId="6C9DF0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$(document).on('click', '.info-arrow', function(e) {</w:t>
      </w:r>
    </w:p>
    <w:p w14:paraId="514723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e.preventDefault();</w:t>
      </w:r>
    </w:p>
    <w:p w14:paraId="47F0BB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var parentBox = $(this).closest('.box');</w:t>
      </w:r>
    </w:p>
    <w:p w14:paraId="63F106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var naslov = parentBox.find('h5').text();</w:t>
      </w:r>
    </w:p>
    <w:p w14:paraId="66B37E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var opis = parentBox.find('p').text();</w:t>
      </w:r>
    </w:p>
    <w:p w14:paraId="17FD7E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var detalji = parentBox.attr('data-info'); </w:t>
      </w:r>
    </w:p>
    <w:p w14:paraId="31DAA0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var detaljiHtml = "&lt;hr style='border-color:#555'&gt;&lt;p style='color:#ffbe33'&gt;" + detalji + "&lt;/p&gt;";</w:t>
      </w:r>
    </w:p>
    <w:p w14:paraId="67D6EE83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80E1D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$('#modalTitle').text(naslov);</w:t>
      </w:r>
    </w:p>
    <w:p w14:paraId="15A2D9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    $('#modalDescription').html(opis + detaljiHtml);</w:t>
      </w:r>
    </w:p>
    <w:p w14:paraId="619D00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        $('#foodModal').css('display', 'flex'); </w:t>
      </w:r>
    </w:p>
    <w:p w14:paraId="17106F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});</w:t>
      </w:r>
    </w:p>
    <w:p w14:paraId="61D50184">
      <w:pPr>
        <w:keepNext w:val="0"/>
        <w:keepLines w:val="0"/>
        <w:widowControl/>
        <w:suppressLineNumbers w:val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F0670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$(document).on('click', '.close-modal', function() { $('#foodModal').hide(); });</w:t>
      </w:r>
    </w:p>
    <w:p w14:paraId="6DA8DD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    $(window).on('click', function(e) { if (e.target.id === "foodModal") $('#foodModal').hide(); });</w:t>
      </w:r>
    </w:p>
    <w:p w14:paraId="7575E6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});</w:t>
      </w:r>
    </w:p>
    <w:p w14:paraId="242640C4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br w:type="textWrapping"/>
      </w:r>
    </w:p>
    <w:p w14:paraId="41B3ADEF">
      <w:pPr>
        <w:ind w:left="0" w:leftChars="0" w:firstLine="0" w:firstLineChars="0"/>
        <w:rPr>
          <w:rFonts w:hint="default"/>
          <w:color w:val="FFFFFF" w:themeColor="background1"/>
          <w:sz w:val="40"/>
          <w:szCs w:val="40"/>
          <w:u w:val="thick"/>
          <w:lang w:val="sr-Latn-RS"/>
          <w14:textFill>
            <w14:solidFill>
              <w14:schemeClr w14:val="bg1"/>
            </w14:solidFill>
          </w14:textFill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23811"/>
      <w:pgMar w:top="1417" w:right="1440" w:bottom="1440" w:left="1440" w:header="720" w:footer="97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5FA9A">
    <w:pPr>
      <w:spacing w:after="0"/>
      <w:ind w:right="-25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73D39">
    <w:pPr>
      <w:spacing w:after="0"/>
      <w:ind w:right="-25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AAC1A">
    <w:pPr>
      <w:spacing w:after="0"/>
      <w:ind w:right="-25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534998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C06F8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2311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761299"/>
    <w:multiLevelType w:val="multilevel"/>
    <w:tmpl w:val="2B761299"/>
    <w:lvl w:ilvl="0" w:tentative="0">
      <w:start w:val="1"/>
      <w:numFmt w:val="decimal"/>
      <w:pStyle w:val="2"/>
      <w:lvlText w:val="%1."/>
      <w:lvlJc w:val="left"/>
      <w:pPr>
        <w:ind w:left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lowerLetter"/>
      <w:lvlText w:val="%2"/>
      <w:lvlJc w:val="left"/>
      <w:pPr>
        <w:ind w:left="12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</w:abstractNum>
  <w:abstractNum w:abstractNumId="1">
    <w:nsid w:val="36D957F7"/>
    <w:multiLevelType w:val="multilevel"/>
    <w:tmpl w:val="36D957F7"/>
    <w:lvl w:ilvl="0" w:tentative="0">
      <w:start w:val="0"/>
      <w:numFmt w:val="bullet"/>
      <w:lvlText w:val="-"/>
      <w:lvlJc w:val="left"/>
      <w:pPr>
        <w:ind w:left="1080" w:hanging="360"/>
      </w:pPr>
      <w:rPr>
        <w:rFonts w:hint="default" w:ascii="Georgia" w:hAnsi="Georgia" w:eastAsiaTheme="majorEastAsia" w:cstheme="majorBid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20"/>
  <w:evenAndOddHeaders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3D4BBE"/>
    <w:rsid w:val="00053140"/>
    <w:rsid w:val="00073397"/>
    <w:rsid w:val="001D500F"/>
    <w:rsid w:val="0023640B"/>
    <w:rsid w:val="00277C62"/>
    <w:rsid w:val="00565475"/>
    <w:rsid w:val="005F29BB"/>
    <w:rsid w:val="00921953"/>
    <w:rsid w:val="00A82760"/>
    <w:rsid w:val="00AF423D"/>
    <w:rsid w:val="00C55185"/>
    <w:rsid w:val="00DF2721"/>
    <w:rsid w:val="00E944F9"/>
    <w:rsid w:val="078C5482"/>
    <w:rsid w:val="0B8F65CD"/>
    <w:rsid w:val="15CF268A"/>
    <w:rsid w:val="1CCC78CC"/>
    <w:rsid w:val="225636CE"/>
    <w:rsid w:val="28410DFD"/>
    <w:rsid w:val="289A137D"/>
    <w:rsid w:val="38CB3154"/>
    <w:rsid w:val="41BF571D"/>
    <w:rsid w:val="4F95535A"/>
    <w:rsid w:val="530D6D8F"/>
    <w:rsid w:val="5AC66758"/>
    <w:rsid w:val="5B212453"/>
    <w:rsid w:val="5E3D4BBE"/>
    <w:rsid w:val="5EDA6F6D"/>
    <w:rsid w:val="5EF22D79"/>
    <w:rsid w:val="5F132B6E"/>
    <w:rsid w:val="5FE064FC"/>
    <w:rsid w:val="63515EF4"/>
    <w:rsid w:val="67212637"/>
    <w:rsid w:val="745F4546"/>
    <w:rsid w:val="7704082A"/>
    <w:rsid w:val="7A224071"/>
    <w:rsid w:val="7B673A32"/>
    <w:rsid w:val="7EFF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  <w:ind w:left="720"/>
    </w:pPr>
    <w:rPr>
      <w:rFonts w:ascii="Georgia" w:hAnsi="Georgia" w:eastAsia="Calibri" w:cs="Calibri"/>
      <w:color w:val="000000"/>
      <w:sz w:val="24"/>
      <w:szCs w:val="22"/>
      <w:lang w:val="en-GB" w:eastAsia="en-GB" w:bidi="ar-SA"/>
    </w:rPr>
  </w:style>
  <w:style w:type="paragraph" w:styleId="2">
    <w:name w:val="heading 1"/>
    <w:next w:val="1"/>
    <w:link w:val="10"/>
    <w:qFormat/>
    <w:uiPriority w:val="9"/>
    <w:pPr>
      <w:keepNext/>
      <w:keepLines/>
      <w:numPr>
        <w:ilvl w:val="0"/>
        <w:numId w:val="1"/>
      </w:numPr>
      <w:spacing w:before="360" w:after="360" w:line="257" w:lineRule="auto"/>
      <w:ind w:left="10" w:hanging="10"/>
      <w:outlineLvl w:val="0"/>
    </w:pPr>
    <w:rPr>
      <w:rFonts w:ascii="Georgia" w:hAnsi="Georgia" w:eastAsia="Calibri" w:cs="Calibri"/>
      <w:b/>
      <w:sz w:val="40"/>
      <w:szCs w:val="22"/>
      <w:u w:val="single"/>
      <w:lang w:val="en-GB" w:eastAsia="en-GB" w:bidi="ar-SA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80" w:after="240"/>
      <w:outlineLvl w:val="1"/>
    </w:pPr>
    <w:rPr>
      <w:rFonts w:eastAsiaTheme="majorEastAsia" w:cstheme="majorBidi"/>
      <w:color w:val="auto"/>
      <w:sz w:val="36"/>
      <w:szCs w:val="26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Title"/>
    <w:basedOn w:val="1"/>
    <w:next w:val="1"/>
    <w:link w:val="12"/>
    <w:qFormat/>
    <w:uiPriority w:val="10"/>
    <w:pPr>
      <w:spacing w:after="0" w:line="240" w:lineRule="auto"/>
      <w:contextualSpacing/>
      <w:jc w:val="center"/>
    </w:pPr>
    <w:rPr>
      <w:rFonts w:eastAsiaTheme="majorEastAsia" w:cstheme="majorBidi"/>
      <w:b/>
      <w:color w:val="auto"/>
      <w:spacing w:val="-10"/>
      <w:kern w:val="28"/>
      <w:sz w:val="56"/>
      <w:szCs w:val="56"/>
    </w:rPr>
  </w:style>
  <w:style w:type="paragraph" w:styleId="8">
    <w:name w:val="toc 1"/>
    <w:basedOn w:val="1"/>
    <w:next w:val="1"/>
    <w:autoRedefine/>
    <w:unhideWhenUsed/>
    <w:qFormat/>
    <w:uiPriority w:val="39"/>
    <w:pPr>
      <w:spacing w:after="100"/>
      <w:ind w:left="0"/>
    </w:pPr>
  </w:style>
  <w:style w:type="paragraph" w:styleId="9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character" w:customStyle="1" w:styleId="10">
    <w:name w:val="Heading 1 Char"/>
    <w:link w:val="2"/>
    <w:qFormat/>
    <w:uiPriority w:val="9"/>
    <w:rPr>
      <w:rFonts w:ascii="Georgia" w:hAnsi="Georgia" w:eastAsia="Calibri" w:cs="Calibri"/>
      <w:b/>
      <w:sz w:val="40"/>
      <w:u w:val="single"/>
    </w:rPr>
  </w:style>
  <w:style w:type="table" w:customStyle="1" w:styleId="11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Title Char"/>
    <w:basedOn w:val="4"/>
    <w:link w:val="7"/>
    <w:qFormat/>
    <w:uiPriority w:val="10"/>
    <w:rPr>
      <w:rFonts w:ascii="Georgia" w:hAnsi="Georgia" w:eastAsiaTheme="majorEastAsia" w:cstheme="majorBidi"/>
      <w:b/>
      <w:spacing w:val="-10"/>
      <w:kern w:val="28"/>
      <w:sz w:val="56"/>
      <w:szCs w:val="56"/>
    </w:rPr>
  </w:style>
  <w:style w:type="character" w:customStyle="1" w:styleId="13">
    <w:name w:val="Heading 2 Char"/>
    <w:basedOn w:val="4"/>
    <w:link w:val="3"/>
    <w:qFormat/>
    <w:uiPriority w:val="9"/>
    <w:rPr>
      <w:rFonts w:ascii="Georgia" w:hAnsi="Georgia" w:eastAsiaTheme="majorEastAsia" w:cstheme="majorBidi"/>
      <w:sz w:val="36"/>
      <w:szCs w:val="26"/>
      <w:u w:val="single"/>
    </w:rPr>
  </w:style>
  <w:style w:type="paragraph" w:styleId="14">
    <w:name w:val="List Paragraph"/>
    <w:basedOn w:val="1"/>
    <w:qFormat/>
    <w:uiPriority w:val="34"/>
    <w:pPr>
      <w:contextualSpacing/>
    </w:pPr>
  </w:style>
  <w:style w:type="paragraph" w:customStyle="1" w:styleId="15">
    <w:name w:val="TOC Heading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2F5597" w:themeColor="accent1" w:themeShade="BF"/>
      <w:sz w:val="32"/>
      <w:szCs w:val="32"/>
      <w:u w:val="none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png"/><Relationship Id="rId17" Type="http://schemas.openxmlformats.org/officeDocument/2006/relationships/image" Target="media/image6.jpe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ladi\Downloads\Documentation%20Template%20edi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8EBFED-384A-4FF3-87AD-AB6701BDAAB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Documentation Template edit.dotx</Template>
  <Pages>54</Pages>
  <Words>130</Words>
  <Characters>777</Characters>
  <Lines>12</Lines>
  <Paragraphs>3</Paragraphs>
  <TotalTime>20</TotalTime>
  <ScaleCrop>false</ScaleCrop>
  <LinksUpToDate>false</LinksUpToDate>
  <CharactersWithSpaces>985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2026-01-11T16:49:00Z</dcterms:created>
  <dc:creator>vladi</dc:creator>
  <cp:lastModifiedBy>vladi</cp:lastModifiedBy>
  <dcterms:modified xsi:type="dcterms:W3CDTF">2026-02-24T18:01:48Z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7E547B19950241318D14C4E0B496909A_11</vt:lpwstr>
  </property>
  <property fmtid="{D5CDD505-2E9C-101B-9397-08002B2CF9AE}" pid="3" name="KSOProductBuildVer">
    <vt:lpwstr>1033-12.2.0.22549</vt:lpwstr>
  </property>
</Properties>
</file>